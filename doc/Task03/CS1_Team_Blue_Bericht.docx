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rsidTr="00A54C2F">
        <w:trPr>
          <w:trHeight w:hRule="exact" w:val="5670"/>
        </w:trPr>
        <w:tc>
          <w:tcPr>
            <w:tcW w:w="8530" w:type="dxa"/>
            <w:tcBorders>
              <w:top w:val="single" w:sz="48" w:space="0" w:color="697D91"/>
              <w:bottom w:val="single" w:sz="48" w:space="0" w:color="697D91"/>
            </w:tcBorders>
            <w:shd w:val="clear" w:color="auto" w:fill="auto"/>
          </w:tcPr>
          <w:p w:rsidR="005479A4" w:rsidRPr="005E3C39" w:rsidRDefault="005479A4" w:rsidP="009F5BCC">
            <w:pPr>
              <w:pStyle w:val="Titel"/>
              <w:rPr>
                <w:noProof/>
              </w:rPr>
            </w:pPr>
          </w:p>
        </w:tc>
      </w:tr>
      <w:tr w:rsidR="009F5BCC" w:rsidRPr="005E3C39" w:rsidTr="00A54C2F">
        <w:trPr>
          <w:trHeight w:hRule="exact" w:val="6226"/>
        </w:trPr>
        <w:tc>
          <w:tcPr>
            <w:tcW w:w="8530" w:type="dxa"/>
            <w:tcBorders>
              <w:top w:val="single" w:sz="48" w:space="0" w:color="697D91"/>
            </w:tcBorders>
            <w:shd w:val="clear" w:color="auto" w:fill="auto"/>
            <w:tcMar>
              <w:top w:w="284" w:type="dxa"/>
            </w:tcMar>
          </w:tcPr>
          <w:p w:rsidR="009F5BCC" w:rsidRPr="005E3C39" w:rsidRDefault="00F002B5" w:rsidP="009F5BCC">
            <w:pPr>
              <w:pStyle w:val="Titel"/>
            </w:pPr>
            <w:r w:rsidRPr="00F002B5">
              <w:rPr>
                <w:sz w:val="44"/>
              </w:rPr>
              <w:fldChar w:fldCharType="begin">
                <w:ffData>
                  <w:name w:val=""/>
                  <w:enabled/>
                  <w:calcOnExit w:val="0"/>
                  <w:textInput>
                    <w:default w:val="Software Engineering: Case Study 1"/>
                  </w:textInput>
                </w:ffData>
              </w:fldChar>
            </w:r>
            <w:r w:rsidRPr="00F002B5">
              <w:rPr>
                <w:sz w:val="44"/>
              </w:rPr>
              <w:instrText xml:space="preserve"> FORMTEXT </w:instrText>
            </w:r>
            <w:r w:rsidRPr="00F002B5">
              <w:rPr>
                <w:sz w:val="44"/>
              </w:rPr>
            </w:r>
            <w:r w:rsidRPr="00F002B5">
              <w:rPr>
                <w:sz w:val="44"/>
              </w:rPr>
              <w:fldChar w:fldCharType="separate"/>
            </w:r>
            <w:r w:rsidRPr="00F002B5">
              <w:rPr>
                <w:noProof/>
                <w:sz w:val="44"/>
              </w:rPr>
              <w:t>Software Engineering: Case Study 1</w:t>
            </w:r>
            <w:r w:rsidRPr="00F002B5">
              <w:rPr>
                <w:sz w:val="44"/>
              </w:rPr>
              <w:fldChar w:fldCharType="end"/>
            </w:r>
          </w:p>
          <w:p w:rsidR="009F5BCC" w:rsidRPr="005E3C39" w:rsidRDefault="00F002B5" w:rsidP="009F5BCC">
            <w:pPr>
              <w:pStyle w:val="Untertitel"/>
            </w:pPr>
            <w:r>
              <w:fldChar w:fldCharType="begin">
                <w:ffData>
                  <w:name w:val=""/>
                  <w:enabled/>
                  <w:calcOnExit w:val="0"/>
                  <w:textInput>
                    <w:default w:val="Task 3: Design Thinking"/>
                  </w:textInput>
                </w:ffData>
              </w:fldChar>
            </w:r>
            <w:r>
              <w:instrText xml:space="preserve"> FORMTEXT </w:instrText>
            </w:r>
            <w:r>
              <w:fldChar w:fldCharType="separate"/>
            </w:r>
            <w:r>
              <w:rPr>
                <w:noProof/>
              </w:rPr>
              <w:t>Task 3: Design Thinking</w:t>
            </w:r>
            <w:r>
              <w:fldChar w:fldCharType="end"/>
            </w:r>
          </w:p>
          <w:p w:rsidR="009F5BCC" w:rsidRPr="005E3C39" w:rsidRDefault="009F5BCC" w:rsidP="009F5BCC"/>
          <w:p w:rsidR="009F5BCC" w:rsidRPr="005E3C39" w:rsidRDefault="00864A34" w:rsidP="009F5BCC">
            <w:pPr>
              <w:rPr>
                <w:b/>
              </w:rPr>
            </w:pPr>
            <w:r>
              <w:rPr>
                <w:b/>
              </w:rPr>
              <w:fldChar w:fldCharType="begin">
                <w:ffData>
                  <w:name w:val=""/>
                  <w:enabled/>
                  <w:calcOnExit w:val="0"/>
                  <w:textInput>
                    <w:default w:val="Team Blue: Pira Mahendran, Stefan Johner, Michel Murbach, Amin Ghodrati, Sabine Martin, Riza Ramsauer"/>
                  </w:textInput>
                </w:ffData>
              </w:fldChar>
            </w:r>
            <w:r>
              <w:rPr>
                <w:b/>
              </w:rPr>
              <w:instrText xml:space="preserve"> FORMTEXT </w:instrText>
            </w:r>
            <w:r>
              <w:rPr>
                <w:b/>
              </w:rPr>
            </w:r>
            <w:r>
              <w:rPr>
                <w:b/>
              </w:rPr>
              <w:fldChar w:fldCharType="separate"/>
            </w:r>
            <w:r>
              <w:rPr>
                <w:b/>
                <w:noProof/>
              </w:rPr>
              <w:t>Team Blue: Pira Mahendran, Stefan Johner, Michel Murbach, Amin Ghodrati, Sabine Martin, Riza Ramsauer</w:t>
            </w:r>
            <w:r>
              <w:rPr>
                <w:b/>
              </w:rPr>
              <w:fldChar w:fldCharType="end"/>
            </w:r>
          </w:p>
          <w:p w:rsidR="009F5BCC" w:rsidRPr="005E3C39" w:rsidRDefault="009F5BCC" w:rsidP="009F5BCC">
            <w:pPr>
              <w:rPr>
                <w:b/>
              </w:rPr>
            </w:pPr>
          </w:p>
        </w:tc>
      </w:tr>
      <w:tr w:rsidR="009F5BCC" w:rsidRPr="005E3C39" w:rsidTr="00ED6401">
        <w:trPr>
          <w:trHeight w:hRule="exact" w:val="1134"/>
        </w:trPr>
        <w:tc>
          <w:tcPr>
            <w:tcW w:w="8530" w:type="dxa"/>
            <w:shd w:val="clear" w:color="auto" w:fill="auto"/>
            <w:vAlign w:val="bottom"/>
          </w:tcPr>
          <w:p w:rsidR="00D77EF2" w:rsidRPr="005E3C39" w:rsidRDefault="00D77EF2" w:rsidP="00D77EF2">
            <w:pPr>
              <w:pStyle w:val="Fuzeile"/>
              <w:rPr>
                <w:b/>
                <w:color w:val="697D91"/>
                <w:sz w:val="19"/>
                <w:szCs w:val="19"/>
              </w:rPr>
            </w:pPr>
            <w:r w:rsidRPr="005E3C39">
              <w:rPr>
                <w:b/>
                <w:color w:val="697D91"/>
                <w:sz w:val="19"/>
                <w:szCs w:val="19"/>
              </w:rPr>
              <w:t>Berner Fachhochschule</w:t>
            </w:r>
          </w:p>
          <w:p w:rsidR="00A02D37" w:rsidRPr="005E3C39" w:rsidRDefault="00F002B5" w:rsidP="00A02D37">
            <w:pPr>
              <w:pStyle w:val="RefFusszeile"/>
              <w:rPr>
                <w:color w:val="697D91"/>
                <w:szCs w:val="19"/>
              </w:rPr>
            </w:pPr>
            <w:r>
              <w:rPr>
                <w:color w:val="697D91"/>
                <w:szCs w:val="19"/>
              </w:rPr>
              <w:fldChar w:fldCharType="begin">
                <w:ffData>
                  <w:name w:val="Text1"/>
                  <w:enabled/>
                  <w:calcOnExit w:val="0"/>
                  <w:textInput>
                    <w:default w:val="Technik und Informatik TI"/>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Technik und Informatik TI</w:t>
            </w:r>
            <w:r>
              <w:rPr>
                <w:color w:val="697D91"/>
                <w:szCs w:val="19"/>
              </w:rPr>
              <w:fldChar w:fldCharType="end"/>
            </w:r>
            <w:bookmarkEnd w:id="0"/>
          </w:p>
          <w:p w:rsidR="009F5BCC" w:rsidRPr="005E3C39" w:rsidRDefault="00F002B5" w:rsidP="0065257C">
            <w:pPr>
              <w:pStyle w:val="Fuzeile"/>
            </w:pPr>
            <w:r>
              <w:rPr>
                <w:color w:val="697D91"/>
                <w:sz w:val="19"/>
                <w:szCs w:val="19"/>
              </w:rPr>
              <w:fldChar w:fldCharType="begin">
                <w:ffData>
                  <w:name w:val="Text2"/>
                  <w:enabled/>
                  <w:calcOnExit w:val="0"/>
                  <w:textInput>
                    <w:default w:val="Medizininformatik"/>
                  </w:textInput>
                </w:ffData>
              </w:fldChar>
            </w:r>
            <w:bookmarkStart w:id="1" w:name="Text2"/>
            <w:r>
              <w:rPr>
                <w:color w:val="697D91"/>
                <w:sz w:val="19"/>
                <w:szCs w:val="19"/>
              </w:rPr>
              <w:instrText xml:space="preserve"> FORMTEXT </w:instrText>
            </w:r>
            <w:r>
              <w:rPr>
                <w:color w:val="697D91"/>
                <w:sz w:val="19"/>
                <w:szCs w:val="19"/>
              </w:rPr>
            </w:r>
            <w:r>
              <w:rPr>
                <w:color w:val="697D91"/>
                <w:sz w:val="19"/>
                <w:szCs w:val="19"/>
              </w:rPr>
              <w:fldChar w:fldCharType="separate"/>
            </w:r>
            <w:r>
              <w:rPr>
                <w:noProof/>
                <w:color w:val="697D91"/>
                <w:sz w:val="19"/>
                <w:szCs w:val="19"/>
              </w:rPr>
              <w:t>Medizininformatik</w:t>
            </w:r>
            <w:r>
              <w:rPr>
                <w:color w:val="697D91"/>
                <w:sz w:val="19"/>
                <w:szCs w:val="19"/>
              </w:rPr>
              <w:fldChar w:fldCharType="end"/>
            </w:r>
            <w:bookmarkEnd w:id="1"/>
          </w:p>
        </w:tc>
      </w:tr>
    </w:tbl>
    <w:p w:rsidR="00F825B4" w:rsidRPr="005E3C39" w:rsidRDefault="00F825B4" w:rsidP="004F7B96">
      <w:pPr>
        <w:pStyle w:val="Inhaltsverzeichnis"/>
        <w:spacing w:line="100" w:lineRule="atLeast"/>
        <w:rPr>
          <w:sz w:val="10"/>
          <w:szCs w:val="10"/>
        </w:rPr>
        <w:sectPr w:rsidR="00F825B4" w:rsidRPr="005E3C39"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64A34" w:rsidRDefault="00864A34" w:rsidP="00274AAC">
      <w:pPr>
        <w:pStyle w:val="berschrift1"/>
      </w:pPr>
      <w:r>
        <w:lastRenderedPageBreak/>
        <w:t>Scoping</w:t>
      </w:r>
    </w:p>
    <w:p w:rsidR="0035743C" w:rsidRPr="0035743C" w:rsidRDefault="0035743C" w:rsidP="0035743C">
      <w:r>
        <w:t>Ein Patient kann sich anhand einer mobilen App über die aktuellen Termine, Behandlungen und über die Medikation informieren.</w:t>
      </w:r>
    </w:p>
    <w:p w:rsidR="001C4B4E" w:rsidRDefault="00864A34" w:rsidP="00274AAC">
      <w:pPr>
        <w:pStyle w:val="berschrift1"/>
      </w:pPr>
      <w:r>
        <w:t>Research</w:t>
      </w:r>
    </w:p>
    <w:p w:rsidR="00EE7C66" w:rsidRPr="00EE7C66" w:rsidRDefault="00EE7C66" w:rsidP="00274AAC">
      <w:pPr>
        <w:pStyle w:val="berschrift2"/>
      </w:pPr>
      <w:r>
        <w:t>Internet-Recherche</w:t>
      </w:r>
    </w:p>
    <w:p w:rsidR="0035743C" w:rsidRDefault="0035743C" w:rsidP="0035743C">
      <w:r>
        <w:t xml:space="preserve">In der Internet-Recherche haben wir folgende Punkte herausgefunden: </w:t>
      </w:r>
    </w:p>
    <w:p w:rsidR="0035743C" w:rsidRDefault="0035743C" w:rsidP="0035743C">
      <w:pPr>
        <w:pStyle w:val="Listenabsatz"/>
        <w:numPr>
          <w:ilvl w:val="0"/>
          <w:numId w:val="34"/>
        </w:numPr>
      </w:pPr>
      <w:r>
        <w:t xml:space="preserve">Es gibt </w:t>
      </w:r>
      <w:r w:rsidR="00EE7C66">
        <w:t xml:space="preserve">bereits </w:t>
      </w:r>
      <w:r w:rsidR="00274AAC">
        <w:t>mobile</w:t>
      </w:r>
      <w:r>
        <w:t xml:space="preserve"> </w:t>
      </w:r>
      <w:r w:rsidR="00EE7C66">
        <w:t>Apps</w:t>
      </w:r>
      <w:r>
        <w:t xml:space="preserve"> </w:t>
      </w:r>
      <w:r w:rsidR="00274AAC">
        <w:t xml:space="preserve">für Patienten mit diesen oder ähnlichen Funktionalitäten </w:t>
      </w:r>
      <w:r>
        <w:t>im Bereich Assisted Living</w:t>
      </w:r>
    </w:p>
    <w:p w:rsidR="0035743C" w:rsidRDefault="00EE7C66" w:rsidP="0035743C">
      <w:pPr>
        <w:pStyle w:val="Listenabsatz"/>
        <w:numPr>
          <w:ilvl w:val="0"/>
          <w:numId w:val="34"/>
        </w:numPr>
      </w:pPr>
      <w:r>
        <w:t>Der grösste Nutzen an seiner solchen</w:t>
      </w:r>
      <w:r w:rsidR="0035743C">
        <w:t xml:space="preserve"> App könnte für Patienten in den Bereichen Suchtmedizin, Sozialdienst und Rehabilitation </w:t>
      </w:r>
      <w:r w:rsidR="00274AAC">
        <w:t>vorhanden sein</w:t>
      </w:r>
    </w:p>
    <w:p w:rsidR="0035743C" w:rsidRDefault="00D6683F" w:rsidP="002F02E5">
      <w:pPr>
        <w:pStyle w:val="Listenabsatz"/>
        <w:numPr>
          <w:ilvl w:val="0"/>
          <w:numId w:val="34"/>
        </w:numPr>
      </w:pPr>
      <w:r>
        <w:t xml:space="preserve">Folgende Punkte </w:t>
      </w:r>
      <w:r w:rsidR="00274AAC">
        <w:t xml:space="preserve">könnten </w:t>
      </w:r>
      <w:r>
        <w:t xml:space="preserve">bezüglich Sprache und Kultur </w:t>
      </w:r>
      <w:r w:rsidR="00274AAC">
        <w:t>wichtig für eine mobile App dieses Bereichs sein</w:t>
      </w:r>
      <w:r>
        <w:t>: Mehrsprachigkeit</w:t>
      </w:r>
      <w:r w:rsidR="00DF3C0F">
        <w:t xml:space="preserve">, </w:t>
      </w:r>
      <w:r>
        <w:t xml:space="preserve">Einschränkung der Funktionen </w:t>
      </w:r>
      <w:r w:rsidR="00DF3C0F">
        <w:t>der App durch den Benutzer</w:t>
      </w:r>
    </w:p>
    <w:p w:rsidR="00EE7C66" w:rsidRDefault="00EE7C66" w:rsidP="00EE7C66"/>
    <w:p w:rsidR="00EE7C66" w:rsidRDefault="001110C6" w:rsidP="00EE7C66">
      <w:r>
        <w:t xml:space="preserve">Da wir im Bereich Suchtmedizin keine bestehende mobile App </w:t>
      </w:r>
      <w:r w:rsidR="00EE7C66">
        <w:t xml:space="preserve"> </w:t>
      </w:r>
      <w:r>
        <w:t xml:space="preserve">gefunden haben, haben wir </w:t>
      </w:r>
      <w:r w:rsidR="00EE7C66">
        <w:t xml:space="preserve">uns entschieden, </w:t>
      </w:r>
      <w:r w:rsidR="003C1422">
        <w:t>das</w:t>
      </w:r>
      <w:r w:rsidR="00EE7C66">
        <w:t xml:space="preserve"> Hauptaugenmerk der App </w:t>
      </w:r>
      <w:r>
        <w:t xml:space="preserve">darauf zu legen. </w:t>
      </w:r>
    </w:p>
    <w:p w:rsidR="00EE7C66" w:rsidRDefault="00EE7C66" w:rsidP="00274AAC">
      <w:pPr>
        <w:pStyle w:val="berschrift2"/>
      </w:pPr>
      <w:r>
        <w:t>Interview</w:t>
      </w:r>
    </w:p>
    <w:p w:rsidR="00274AAC" w:rsidRDefault="00274AAC" w:rsidP="00274AAC">
      <w:r>
        <w:t>Aufgrund der Sensibilität von Patientendaten</w:t>
      </w:r>
      <w:r w:rsidR="002F02E5">
        <w:t xml:space="preserve"> und -informationen</w:t>
      </w:r>
      <w:r>
        <w:t>, haben wir uns für ein Interview mit einer Fachperson im Bereich Suchtmedizin entschieden.</w:t>
      </w:r>
      <w:r w:rsidR="002F02E5">
        <w:t xml:space="preserve"> </w:t>
      </w:r>
    </w:p>
    <w:p w:rsidR="002F02E5" w:rsidRDefault="002F02E5" w:rsidP="00274AAC"/>
    <w:p w:rsidR="002F02E5" w:rsidRDefault="002F02E5" w:rsidP="00274AAC">
      <w:r>
        <w:t xml:space="preserve">Da der zeitliche Rahmen für die Durchführung eines Interviews oder alternativ einer Feldstudie, beschränkt ist, haben wir die Suche nach Interviewpartner in andere Bereiche ausgeweitet. </w:t>
      </w:r>
    </w:p>
    <w:p w:rsidR="002F02E5" w:rsidRDefault="002F02E5" w:rsidP="00274AAC">
      <w:r>
        <w:t xml:space="preserve">An folgende Stellen haben wir eine Anfrage für ein Interview gestellt: </w:t>
      </w:r>
    </w:p>
    <w:p w:rsidR="003C1422" w:rsidRDefault="003C1422" w:rsidP="002F02E5">
      <w:pPr>
        <w:pStyle w:val="Listenabsatz"/>
        <w:numPr>
          <w:ilvl w:val="0"/>
          <w:numId w:val="39"/>
        </w:numPr>
        <w:rPr>
          <w:rStyle w:val="fn"/>
        </w:rPr>
      </w:pPr>
      <w:r>
        <w:rPr>
          <w:rStyle w:val="fn"/>
        </w:rPr>
        <w:t>Psychiatrische Klinik Königsfelden</w:t>
      </w:r>
      <w:r>
        <w:rPr>
          <w:rStyle w:val="fn"/>
        </w:rPr>
        <w:t xml:space="preserve"> Windisch</w:t>
      </w:r>
    </w:p>
    <w:p w:rsidR="002F02E5" w:rsidRDefault="002F02E5" w:rsidP="002F02E5">
      <w:pPr>
        <w:pStyle w:val="Listenabsatz"/>
        <w:numPr>
          <w:ilvl w:val="0"/>
          <w:numId w:val="39"/>
        </w:numPr>
      </w:pPr>
      <w:r>
        <w:t>Universitäre psychologische Dienste Bern</w:t>
      </w:r>
    </w:p>
    <w:p w:rsidR="002F02E5" w:rsidRDefault="002F02E5" w:rsidP="002F02E5">
      <w:pPr>
        <w:pStyle w:val="Listenabsatz"/>
        <w:numPr>
          <w:ilvl w:val="0"/>
          <w:numId w:val="39"/>
        </w:numPr>
      </w:pPr>
      <w:r>
        <w:t>Dr. XXX, Kinder- und Jugendpsychologe</w:t>
      </w:r>
    </w:p>
    <w:p w:rsidR="002F02E5" w:rsidRDefault="002F02E5" w:rsidP="003C1422">
      <w:pPr>
        <w:pStyle w:val="Listenabsatz"/>
        <w:numPr>
          <w:ilvl w:val="0"/>
          <w:numId w:val="39"/>
        </w:numPr>
      </w:pPr>
      <w:r w:rsidRPr="002F02E5">
        <w:t>Frau Nicole Zogg</w:t>
      </w:r>
      <w:r>
        <w:t>, MTRA</w:t>
      </w:r>
      <w:r w:rsidR="003C1422">
        <w:t xml:space="preserve"> (Fachfrau für medizinische</w:t>
      </w:r>
      <w:r w:rsidR="003C1422" w:rsidRPr="003C1422">
        <w:t xml:space="preserve"> techn</w:t>
      </w:r>
      <w:r w:rsidR="003C1422">
        <w:t>ische</w:t>
      </w:r>
      <w:r w:rsidR="003C1422" w:rsidRPr="003C1422">
        <w:t xml:space="preserve"> Radiologie HF</w:t>
      </w:r>
      <w:r w:rsidR="003C1422">
        <w:t xml:space="preserve">), </w:t>
      </w:r>
      <w:r>
        <w:t xml:space="preserve"> Universitätsspital Basel</w:t>
      </w:r>
    </w:p>
    <w:p w:rsidR="002F02E5" w:rsidRDefault="002F02E5" w:rsidP="00274AAC"/>
    <w:p w:rsidR="002F02E5" w:rsidRDefault="002F02E5" w:rsidP="00274AAC">
      <w:r>
        <w:t xml:space="preserve">Von den letzten beiden Stellen haben wir ein Feedback erhalten. </w:t>
      </w:r>
      <w:r w:rsidR="00332F49">
        <w:t xml:space="preserve">Obwohl letztere Person uns nicht direkt Informationen zum Gebiet Suchtkrankheiten geben kann, versuchen wir die Erfahrungen im Kontakt mit Patienten in unsere Arbeit einfliessen zu lassen. </w:t>
      </w:r>
    </w:p>
    <w:p w:rsidR="00332F49" w:rsidRDefault="00332F49" w:rsidP="00274AAC"/>
    <w:p w:rsidR="002F02E5" w:rsidRDefault="002F02E5" w:rsidP="002F02E5">
      <w:pPr>
        <w:pStyle w:val="berschrift3"/>
      </w:pPr>
      <w:r>
        <w:t>Interview Kinder- und Jugendpsychologe</w:t>
      </w:r>
    </w:p>
    <w:p w:rsidR="002F02E5" w:rsidRDefault="002F02E5" w:rsidP="002F02E5">
      <w:r>
        <w:t>XXX</w:t>
      </w:r>
    </w:p>
    <w:p w:rsidR="002F02E5" w:rsidRDefault="002F02E5" w:rsidP="002F02E5">
      <w:pPr>
        <w:pStyle w:val="berschrift3"/>
      </w:pPr>
      <w:r>
        <w:t>Interview MTRA</w:t>
      </w:r>
    </w:p>
    <w:p w:rsidR="009F5D83" w:rsidRDefault="009F5D83" w:rsidP="002F02E5">
      <w:pPr>
        <w:rPr>
          <w:b/>
        </w:rPr>
      </w:pPr>
    </w:p>
    <w:p w:rsidR="002F02E5" w:rsidRPr="009F5D83" w:rsidRDefault="002F02E5" w:rsidP="002F02E5">
      <w:pPr>
        <w:rPr>
          <w:b/>
        </w:rPr>
      </w:pPr>
      <w:r w:rsidRPr="009F5D83">
        <w:rPr>
          <w:b/>
        </w:rPr>
        <w:t xml:space="preserve">Zur Person: </w:t>
      </w:r>
    </w:p>
    <w:p w:rsidR="002F02E5" w:rsidRDefault="002F02E5" w:rsidP="002F02E5">
      <w:r>
        <w:t>Frau Nicole Zogg, 34 jährig, arbeitet 100% als MTRA Universitätsspital Basel</w:t>
      </w:r>
    </w:p>
    <w:p w:rsidR="009F5D83" w:rsidRDefault="009F5D83" w:rsidP="002F02E5"/>
    <w:p w:rsidR="002F02E5" w:rsidRPr="009F5D83" w:rsidRDefault="002F02E5" w:rsidP="002F02E5">
      <w:pPr>
        <w:rPr>
          <w:b/>
        </w:rPr>
      </w:pPr>
      <w:r w:rsidRPr="009F5D83">
        <w:rPr>
          <w:b/>
        </w:rPr>
        <w:t>Wie sieht die Terminvereinbarung zwischen Patient und Arzt aus?</w:t>
      </w:r>
    </w:p>
    <w:p w:rsidR="002F02E5" w:rsidRDefault="002F02E5" w:rsidP="002F02E5">
      <w:r>
        <w:t>Aufgebot wird durch die Radiologie Anmeldung an Patient weitergeleitet. Parallel wird der Termin in der Terminplanung (</w:t>
      </w:r>
      <w:r w:rsidR="00296FDD">
        <w:t>Radiologieinformationssystem</w:t>
      </w:r>
      <w:r>
        <w:t xml:space="preserve">) eingetragen. </w:t>
      </w:r>
    </w:p>
    <w:p w:rsidR="002F02E5" w:rsidRDefault="002F02E5" w:rsidP="002F02E5"/>
    <w:p w:rsidR="002F02E5" w:rsidRDefault="002F02E5" w:rsidP="002F02E5">
      <w:r w:rsidRPr="009F5D83">
        <w:rPr>
          <w:b/>
        </w:rPr>
        <w:t>Wie organisiert sich der Patient?</w:t>
      </w:r>
    </w:p>
    <w:p w:rsidR="002F02E5" w:rsidRDefault="002F02E5" w:rsidP="002F02E5">
      <w:r>
        <w:t>Häufig merkt sich der Patient den Termin anhand einer Agenda.  Die Vorbereitungen klappen für eine radiologische Untersuchung nicht immer gut. Hier könnte ein</w:t>
      </w:r>
      <w:r w:rsidR="009F5D83">
        <w:t>e</w:t>
      </w:r>
      <w:r>
        <w:t xml:space="preserve"> App mit der Information bezüglich Vorbereitung dem Patient helfen.</w:t>
      </w:r>
    </w:p>
    <w:p w:rsidR="009F5D83" w:rsidRDefault="009F5D83" w:rsidP="002F02E5"/>
    <w:p w:rsidR="002F02E5" w:rsidRPr="009F5D83" w:rsidRDefault="002F02E5" w:rsidP="002F02E5">
      <w:pPr>
        <w:rPr>
          <w:b/>
        </w:rPr>
      </w:pPr>
      <w:r w:rsidRPr="009F5D83">
        <w:rPr>
          <w:b/>
        </w:rPr>
        <w:t>Welche Informationen sind wichtig bei einem Notfall?</w:t>
      </w:r>
      <w:r w:rsidRPr="009F5D83">
        <w:rPr>
          <w:b/>
        </w:rPr>
        <w:tab/>
      </w:r>
    </w:p>
    <w:p w:rsidR="002F02E5" w:rsidRDefault="002F02E5" w:rsidP="002F02E5">
      <w:r>
        <w:lastRenderedPageBreak/>
        <w:t>Allergien (KM), Schwangerschaft (Rx), Voruntersuchungen, Nebenwirkungen, aktuelle Medikamente und Labordaten</w:t>
      </w:r>
    </w:p>
    <w:p w:rsidR="009F5D83" w:rsidRDefault="009F5D83" w:rsidP="002F02E5"/>
    <w:p w:rsidR="002F02E5" w:rsidRPr="009F5D83" w:rsidRDefault="002F02E5" w:rsidP="002F02E5">
      <w:pPr>
        <w:rPr>
          <w:b/>
        </w:rPr>
      </w:pPr>
      <w:r w:rsidRPr="009F5D83">
        <w:rPr>
          <w:b/>
        </w:rPr>
        <w:t xml:space="preserve">Bei </w:t>
      </w:r>
      <w:r w:rsidR="003D03CB" w:rsidRPr="009F5D83">
        <w:rPr>
          <w:b/>
        </w:rPr>
        <w:t>welchem</w:t>
      </w:r>
      <w:r w:rsidRPr="009F5D83">
        <w:rPr>
          <w:b/>
        </w:rPr>
        <w:t xml:space="preserve"> Prozess verliert man am meisten Zeit?</w:t>
      </w:r>
    </w:p>
    <w:p w:rsidR="002F02E5" w:rsidRDefault="002F02E5" w:rsidP="002F02E5">
      <w:r>
        <w:t>Suche nach Informationen bezüglich KM Allergien und aktuelle KREA-Werte</w:t>
      </w:r>
    </w:p>
    <w:p w:rsidR="009F5D83" w:rsidRDefault="009F5D83" w:rsidP="002F02E5"/>
    <w:p w:rsidR="002F02E5" w:rsidRPr="009F5D83" w:rsidRDefault="002F02E5" w:rsidP="002F02E5">
      <w:pPr>
        <w:rPr>
          <w:b/>
        </w:rPr>
      </w:pPr>
      <w:r w:rsidRPr="009F5D83">
        <w:rPr>
          <w:b/>
        </w:rPr>
        <w:t>Wie werden die Daten am Patient ausgehändigt?</w:t>
      </w:r>
    </w:p>
    <w:p w:rsidR="002F02E5" w:rsidRDefault="002F02E5" w:rsidP="002F02E5">
      <w:r>
        <w:t>Oft werden die Ergebnisse per Fax, oder Brief versandt. Die Personen welche mit</w:t>
      </w:r>
      <w:r w:rsidR="009F5D83">
        <w:t xml:space="preserve"> dem</w:t>
      </w:r>
      <w:r>
        <w:t xml:space="preserve"> KIS verknüpft sind, bekommen es elektronisch (Bild und Befund).</w:t>
      </w:r>
    </w:p>
    <w:p w:rsidR="009F5D83" w:rsidRDefault="009F5D83" w:rsidP="002F02E5"/>
    <w:p w:rsidR="002F02E5" w:rsidRPr="009F5D83" w:rsidRDefault="002F02E5" w:rsidP="002F02E5">
      <w:pPr>
        <w:rPr>
          <w:b/>
        </w:rPr>
      </w:pPr>
      <w:r w:rsidRPr="009F5D83">
        <w:rPr>
          <w:b/>
        </w:rPr>
        <w:t>Wo merken Sie, ob ein Patient überfordert ist mit der Untersuchung?</w:t>
      </w:r>
    </w:p>
    <w:p w:rsidR="002F02E5" w:rsidRPr="002F02E5" w:rsidRDefault="002F02E5" w:rsidP="002F02E5">
      <w:r>
        <w:t>Bei medizinischen Fachinformationen fehlt oft dem Patient das Wissen. Hier würde eine vereinfachte Darstellung und Beschreibung über med. Information dem Patient viel helfen.</w:t>
      </w:r>
    </w:p>
    <w:p w:rsidR="00864A34" w:rsidRDefault="00864A34" w:rsidP="00274AAC">
      <w:pPr>
        <w:pStyle w:val="berschrift1"/>
      </w:pPr>
      <w:r>
        <w:t>Synthesize</w:t>
      </w:r>
    </w:p>
    <w:p w:rsidR="001E441B" w:rsidRDefault="009F5D83" w:rsidP="002F02E5">
      <w:pPr>
        <w:pStyle w:val="berschrift2"/>
      </w:pPr>
      <w:r>
        <w:t>Fazit Interview Dr. XXX</w:t>
      </w:r>
    </w:p>
    <w:p w:rsidR="009F5D83" w:rsidRDefault="009F5D83" w:rsidP="009F5D83"/>
    <w:p w:rsidR="003A7EA8" w:rsidRDefault="00841875" w:rsidP="003A7EA8">
      <w:r>
        <w:t xml:space="preserve">Dieses Interview konnten wir erst nach der ersten Erstellung von Use-Cases durchführen. </w:t>
      </w:r>
      <w:r w:rsidR="009F5D83">
        <w:t>X</w:t>
      </w:r>
      <w:r w:rsidR="003A7EA8">
        <w:t>xx</w:t>
      </w:r>
    </w:p>
    <w:p w:rsidR="009F5D83" w:rsidRDefault="009F5D83" w:rsidP="009F5D83">
      <w:pPr>
        <w:pStyle w:val="berschrift2"/>
      </w:pPr>
      <w:r>
        <w:t>Fazit Interview Frau Zogg (MTRA)</w:t>
      </w:r>
    </w:p>
    <w:p w:rsidR="00A00AD7" w:rsidRDefault="00841875" w:rsidP="00A00AD7">
      <w:r>
        <w:t xml:space="preserve">Obwohl Frau Zogg sich nicht im Bereich „Suchtmedizin“ bewegt, konnten wir folgende Erkenntnisse aus dem Interview ziehen: </w:t>
      </w:r>
      <w:r w:rsidR="003D03CB">
        <w:t xml:space="preserve">Eine App könnte dem Patienten vor allem </w:t>
      </w:r>
      <w:r w:rsidR="00296FDD">
        <w:t>bei der Bereitstellung von Fach- und Behandlungsinformationen</w:t>
      </w:r>
      <w:r w:rsidR="003D03CB">
        <w:t xml:space="preserve"> einen Nutzen bieten.</w:t>
      </w:r>
      <w:r w:rsidR="00296FDD">
        <w:t xml:space="preserve"> Bei der Planung von Terminen organisieren sich die Patienten in der Regel selbständig, jedoch könnte eine App über den Inhalt der nächsten Sprechstunde informieren.</w:t>
      </w:r>
    </w:p>
    <w:p w:rsidR="002A0B71" w:rsidRDefault="002A0B71" w:rsidP="00A00AD7"/>
    <w:p w:rsidR="002A0B71" w:rsidRDefault="00841875" w:rsidP="002A0B71">
      <w:pPr>
        <w:pStyle w:val="berschrift2"/>
      </w:pPr>
      <w:r>
        <w:t>Ziele</w:t>
      </w:r>
    </w:p>
    <w:p w:rsidR="002A0B71" w:rsidRDefault="00841875" w:rsidP="002A0B71">
      <w:r>
        <w:t xml:space="preserve">Durch die Interviews gewonnenen Kenntnisse, können wir den Scope des Projekts anpassen und erweitern: </w:t>
      </w:r>
    </w:p>
    <w:p w:rsidR="00841875" w:rsidRDefault="00841875" w:rsidP="00841875">
      <w:pPr>
        <w:pStyle w:val="Listenabsatz"/>
        <w:numPr>
          <w:ilvl w:val="0"/>
          <w:numId w:val="39"/>
        </w:numPr>
      </w:pPr>
      <w:r>
        <w:t>Der Benutzer soll die Möglichkeit haben, sich mit der mobilen App umfassend über seine Krankheit und die Behandlung informieren können</w:t>
      </w:r>
    </w:p>
    <w:p w:rsidR="00841875" w:rsidRDefault="00841875" w:rsidP="00841875">
      <w:pPr>
        <w:pStyle w:val="Listenabsatz"/>
        <w:numPr>
          <w:ilvl w:val="0"/>
          <w:numId w:val="39"/>
        </w:numPr>
      </w:pPr>
      <w:r>
        <w:t xml:space="preserve">Neben eines Medikationsplans, hat der Benutzer eine </w:t>
      </w:r>
      <w:r w:rsidR="00297EBE">
        <w:t>Reporting-Möglichkeit</w:t>
      </w:r>
      <w:r>
        <w:t>, um seine Einnahme oder eben Nichteinnahme zu dokumentieren</w:t>
      </w:r>
    </w:p>
    <w:p w:rsidR="00D91E17" w:rsidRDefault="00841875" w:rsidP="00D91E17">
      <w:pPr>
        <w:pStyle w:val="Listenabsatz"/>
        <w:numPr>
          <w:ilvl w:val="0"/>
          <w:numId w:val="39"/>
        </w:numPr>
      </w:pPr>
      <w:r>
        <w:t>Ein Hauptaugenmerk der Terminplanung wird auf das Setzen von Behandlungszielen gesetzt. Neben Informationen über die nächste Sprechstunde einzufügen, haben die behandelnde Person und der Patient die Möglichkeit, Beha</w:t>
      </w:r>
      <w:r w:rsidR="00B8437A">
        <w:t xml:space="preserve">ndlungsziele festzulegen, über deren Einhaltung der Benutzer schlussendlich wieder </w:t>
      </w:r>
      <w:r w:rsidR="00D91E17">
        <w:t>rapportieren kann</w:t>
      </w:r>
    </w:p>
    <w:p w:rsidR="00D91E17" w:rsidRPr="002A0B71" w:rsidRDefault="00D91E17" w:rsidP="00D91E17">
      <w:pPr>
        <w:pStyle w:val="Listenabsatz"/>
        <w:numPr>
          <w:ilvl w:val="0"/>
          <w:numId w:val="39"/>
        </w:numPr>
      </w:pPr>
      <w:r>
        <w:t xml:space="preserve">Um einen Notfall, im Rahmen einer Suchtbehandlung, zu melden, hat der Patient die Möglichkeit der behandelnden Person einen Notruf abzusetzen. Dies soll nicht die direkte Meldung eines medizinischen Notfalls ersetzen. </w:t>
      </w:r>
    </w:p>
    <w:p w:rsidR="001E441B" w:rsidRDefault="001E441B" w:rsidP="002F02E5">
      <w:pPr>
        <w:pStyle w:val="berschrift2"/>
      </w:pPr>
      <w:r>
        <w:t>Personae</w:t>
      </w:r>
    </w:p>
    <w:p w:rsidR="003A7EA8" w:rsidRPr="002A0B71" w:rsidRDefault="00296FDD" w:rsidP="0064284F">
      <w:r w:rsidRPr="002A0B71">
        <w:t>Thomas Berger</w:t>
      </w:r>
      <w:r w:rsidR="00841875">
        <w:t xml:space="preserve"> (*fiktive Person)</w:t>
      </w:r>
      <w:r w:rsidRPr="002A0B71">
        <w:t>, 29-jährig</w:t>
      </w:r>
      <w:r w:rsidR="003A7EA8" w:rsidRPr="002A0B71">
        <w:t xml:space="preserve"> </w:t>
      </w:r>
      <w:r w:rsidRPr="002A0B71">
        <w:t xml:space="preserve">ist </w:t>
      </w:r>
      <w:r w:rsidR="0064284F" w:rsidRPr="002A0B71">
        <w:t>a</w:t>
      </w:r>
      <w:r w:rsidRPr="002A0B71">
        <w:t>lkoholabhängig</w:t>
      </w:r>
      <w:r w:rsidR="003A7EA8" w:rsidRPr="002A0B71">
        <w:t xml:space="preserve">. </w:t>
      </w:r>
      <w:r w:rsidRPr="002A0B71">
        <w:t xml:space="preserve">Seit der Scheidung mit seiner Ex-Frau vor drei Jahren ist Thomas arbeitsunfähig. </w:t>
      </w:r>
      <w:r w:rsidR="00297EBE" w:rsidRPr="002A0B71">
        <w:t>De</w:t>
      </w:r>
      <w:r w:rsidR="00297EBE">
        <w:t>r</w:t>
      </w:r>
      <w:r w:rsidR="00297EBE" w:rsidRPr="002A0B71">
        <w:t xml:space="preserve"> ehemalige Baustellenleiter hat den langwierigen Scheidungsprozess psychisch zugesetzt. </w:t>
      </w:r>
      <w:r w:rsidR="0064284F" w:rsidRPr="002A0B71">
        <w:t>Nun versucht Thomas aus dem Sumpf der Sucht zu kommen und lässt sich  professionell behandeln</w:t>
      </w:r>
      <w:r w:rsidR="00C729A4">
        <w:t>, damit er sich wieder in den Arbeitsmarkt integrieren kann</w:t>
      </w:r>
      <w:r w:rsidR="0064284F" w:rsidRPr="002A0B71">
        <w:t>. Jedoch ist es für Thomas schwierig die verordnete Behandlung durchzusetzen:</w:t>
      </w:r>
      <w:r w:rsidR="003A7EA8" w:rsidRPr="002A0B71">
        <w:t xml:space="preserve"> Er vergisst immer wann und welche Medikamente </w:t>
      </w:r>
      <w:r w:rsidR="0064284F" w:rsidRPr="002A0B71">
        <w:t xml:space="preserve">er </w:t>
      </w:r>
      <w:r w:rsidR="003A7EA8" w:rsidRPr="002A0B71">
        <w:t>nehmen</w:t>
      </w:r>
      <w:r w:rsidR="0064284F" w:rsidRPr="002A0B71">
        <w:t xml:space="preserve"> </w:t>
      </w:r>
      <w:r w:rsidR="0064284F" w:rsidRPr="002A0B71">
        <w:t>muss</w:t>
      </w:r>
      <w:r w:rsidR="003A7EA8" w:rsidRPr="002A0B71">
        <w:t>.</w:t>
      </w:r>
      <w:r w:rsidR="0064284F" w:rsidRPr="002A0B71">
        <w:t xml:space="preserve"> </w:t>
      </w:r>
    </w:p>
    <w:p w:rsidR="003A7EA8" w:rsidRPr="003A7EA8" w:rsidRDefault="003A7EA8" w:rsidP="003A7EA8">
      <w:pPr>
        <w:rPr>
          <w:lang w:val="en-US"/>
        </w:rPr>
      </w:pPr>
    </w:p>
    <w:p w:rsidR="00864A34" w:rsidRDefault="00864A34" w:rsidP="00274AAC">
      <w:pPr>
        <w:pStyle w:val="berschrift1"/>
      </w:pPr>
      <w:r>
        <w:lastRenderedPageBreak/>
        <w:t>Design</w:t>
      </w:r>
    </w:p>
    <w:p w:rsidR="00E803BB" w:rsidRPr="00E803BB" w:rsidRDefault="00E803BB" w:rsidP="00E803BB">
      <w:r>
        <w:t>Mit diesen Informationen haben wir begonnen, Situationen von Suchtpatienten zu erstellen und diese im Team in UseCases einzuteilen.</w:t>
      </w:r>
    </w:p>
    <w:p w:rsidR="001E441B" w:rsidRDefault="00F82F2A" w:rsidP="002F02E5">
      <w:pPr>
        <w:pStyle w:val="berschrift2"/>
      </w:pPr>
      <w:r>
        <w:t xml:space="preserve">Erstellung und Sortierung der </w:t>
      </w:r>
      <w:r w:rsidR="001E441B">
        <w:t>Storyboards</w:t>
      </w:r>
    </w:p>
    <w:p w:rsidR="002F02E5" w:rsidRPr="002F02E5" w:rsidRDefault="002F02E5" w:rsidP="002F02E5">
      <w:r>
        <w:t>Unsere Storyboards unsortiert</w:t>
      </w:r>
      <w:r w:rsidR="008E3B88">
        <w:t xml:space="preserve"> nach der Erstellung. </w:t>
      </w:r>
    </w:p>
    <w:p w:rsidR="002F02E5" w:rsidRDefault="002F02E5" w:rsidP="002F02E5">
      <w:r>
        <w:rPr>
          <w:noProof/>
          <w:lang w:eastAsia="de-CH"/>
        </w:rPr>
        <w:drawing>
          <wp:inline distT="0" distB="0" distL="0" distR="0" wp14:anchorId="3B895FE5" wp14:editId="2030A02C">
            <wp:extent cx="5133470" cy="3850105"/>
            <wp:effectExtent l="0" t="0" r="0" b="0"/>
            <wp:docPr id="2" name="Grafik 2" descr="C:\Users\Michel\Desktop\Neuer Ordner\20141010_152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el\Desktop\Neuer Ordner\20141010_1526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1447" cy="3841088"/>
                    </a:xfrm>
                    <a:prstGeom prst="rect">
                      <a:avLst/>
                    </a:prstGeom>
                    <a:noFill/>
                    <a:ln>
                      <a:noFill/>
                    </a:ln>
                  </pic:spPr>
                </pic:pic>
              </a:graphicData>
            </a:graphic>
          </wp:inline>
        </w:drawing>
      </w:r>
    </w:p>
    <w:p w:rsidR="002F02E5" w:rsidRDefault="000B2829" w:rsidP="000B2829">
      <w:pPr>
        <w:tabs>
          <w:tab w:val="left" w:pos="7413"/>
        </w:tabs>
      </w:pPr>
      <w:r>
        <w:tab/>
      </w:r>
    </w:p>
    <w:p w:rsidR="000B2829" w:rsidRDefault="000B2829" w:rsidP="000B2829">
      <w:pPr>
        <w:tabs>
          <w:tab w:val="left" w:pos="7413"/>
        </w:tabs>
      </w:pPr>
    </w:p>
    <w:p w:rsidR="000B2829" w:rsidRDefault="000B2829" w:rsidP="000B2829">
      <w:pPr>
        <w:tabs>
          <w:tab w:val="left" w:pos="7413"/>
        </w:tabs>
        <w:rPr>
          <w:noProof/>
          <w:lang w:eastAsia="de-CH"/>
        </w:rPr>
      </w:pPr>
    </w:p>
    <w:p w:rsidR="000B2829" w:rsidRDefault="000B2829" w:rsidP="000B2829">
      <w:pPr>
        <w:tabs>
          <w:tab w:val="left" w:pos="7413"/>
        </w:tabs>
      </w:pPr>
      <w:r>
        <w:rPr>
          <w:noProof/>
          <w:lang w:eastAsia="de-CH"/>
        </w:rPr>
        <w:lastRenderedPageBreak/>
        <w:drawing>
          <wp:inline distT="0" distB="0" distL="0" distR="0" wp14:anchorId="0C30E6E8" wp14:editId="4B17017C">
            <wp:extent cx="5669222" cy="3737113"/>
            <wp:effectExtent l="0" t="5715" r="2540" b="2540"/>
            <wp:docPr id="4" name="Grafik 4" descr="C:\Users\Michel\Desktop\Neuer Ordner\20141010_15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el\Desktop\Neuer Ordner\20141010_151114.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580" r="5687" b="9531"/>
                    <a:stretch/>
                  </pic:blipFill>
                  <pic:spPr bwMode="auto">
                    <a:xfrm rot="5400000">
                      <a:off x="0" y="0"/>
                      <a:ext cx="5669222" cy="373711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CH"/>
        </w:rPr>
        <w:drawing>
          <wp:inline distT="0" distB="0" distL="0" distR="0" wp14:anchorId="7752C1C3" wp14:editId="3CE04FE6">
            <wp:extent cx="6011186" cy="1749257"/>
            <wp:effectExtent l="0" t="2540" r="6350" b="6350"/>
            <wp:docPr id="6" name="Grafik 6" descr="C:\Users\Michel\Desktop\Neuer Ordner\20141010_151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Desktop\Neuer Ordner\20141010_15110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866" b="33333"/>
                    <a:stretch/>
                  </pic:blipFill>
                  <pic:spPr bwMode="auto">
                    <a:xfrm rot="5400000">
                      <a:off x="0" y="0"/>
                      <a:ext cx="6011545" cy="1749361"/>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0B2829">
      <w:pPr>
        <w:tabs>
          <w:tab w:val="left" w:pos="7413"/>
        </w:tabs>
        <w:rPr>
          <w:noProof/>
          <w:lang w:eastAsia="de-CH"/>
        </w:rPr>
      </w:pPr>
    </w:p>
    <w:p w:rsidR="000B2829" w:rsidRDefault="000B2829" w:rsidP="000B2829">
      <w:pPr>
        <w:tabs>
          <w:tab w:val="left" w:pos="7413"/>
        </w:tabs>
      </w:pPr>
    </w:p>
    <w:p w:rsidR="000B2829" w:rsidRDefault="000B2829" w:rsidP="000B2829">
      <w:pPr>
        <w:tabs>
          <w:tab w:val="left" w:pos="7413"/>
        </w:tabs>
      </w:pPr>
    </w:p>
    <w:p w:rsidR="000B2829" w:rsidRDefault="000B2829" w:rsidP="002F02E5">
      <w:pPr>
        <w:rPr>
          <w:noProof/>
          <w:lang w:eastAsia="de-CH"/>
        </w:rPr>
      </w:pPr>
    </w:p>
    <w:p w:rsidR="000B2829" w:rsidRDefault="000B2829" w:rsidP="002F02E5">
      <w:r>
        <w:rPr>
          <w:noProof/>
          <w:lang w:eastAsia="de-CH"/>
        </w:rPr>
        <w:lastRenderedPageBreak/>
        <w:drawing>
          <wp:inline distT="0" distB="0" distL="0" distR="0" wp14:anchorId="7C5587D8" wp14:editId="78496E9D">
            <wp:extent cx="4532243" cy="4317558"/>
            <wp:effectExtent l="0" t="0" r="1905" b="6985"/>
            <wp:docPr id="7" name="Grafik 7" descr="C:\Users\Michel\Desktop\Neuer Ordner\20141010_151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Desktop\Neuer Ordner\20141010_15104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76" r="18094"/>
                    <a:stretch/>
                  </pic:blipFill>
                  <pic:spPr bwMode="auto">
                    <a:xfrm>
                      <a:off x="0" y="0"/>
                      <a:ext cx="4529374" cy="4314825"/>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8E3B88" w:rsidP="002F02E5">
      <w:pPr>
        <w:rPr>
          <w:noProof/>
          <w:lang w:eastAsia="de-CH"/>
        </w:rPr>
      </w:pPr>
      <w:r>
        <w:rPr>
          <w:noProof/>
          <w:lang w:eastAsia="de-CH"/>
        </w:rPr>
        <w:drawing>
          <wp:inline distT="0" distB="0" distL="0" distR="0" wp14:anchorId="6368310E" wp14:editId="2F2EBFED">
            <wp:extent cx="2853886" cy="3164619"/>
            <wp:effectExtent l="0" t="2858" r="953" b="952"/>
            <wp:docPr id="10" name="Grafik 10" descr="C:\Users\Michel\Desktop\Neuer Ordner\20141010_152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Desktop\Neuer Ordner\20141010_15230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901" r="22502" b="26671"/>
                    <a:stretch/>
                  </pic:blipFill>
                  <pic:spPr bwMode="auto">
                    <a:xfrm rot="5400000">
                      <a:off x="0" y="0"/>
                      <a:ext cx="2853333" cy="3164006"/>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2F02E5">
      <w:r>
        <w:rPr>
          <w:noProof/>
          <w:lang w:eastAsia="de-CH"/>
        </w:rPr>
        <w:lastRenderedPageBreak/>
        <w:drawing>
          <wp:inline distT="0" distB="0" distL="0" distR="0" wp14:anchorId="11999E63" wp14:editId="4D5DEE64">
            <wp:extent cx="6011186" cy="3434964"/>
            <wp:effectExtent l="0" t="7303" r="1588" b="1587"/>
            <wp:docPr id="9" name="Grafik 9" descr="C:\Users\Michel\Desktop\Neuer Ordner\20141010_152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Desktop\Neuer Ordner\20141010_152617.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3810"/>
                    <a:stretch/>
                  </pic:blipFill>
                  <pic:spPr bwMode="auto">
                    <a:xfrm rot="5400000">
                      <a:off x="0" y="0"/>
                      <a:ext cx="6011545" cy="3435169"/>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2F02E5"/>
    <w:p w:rsidR="008E3B88" w:rsidRDefault="008E3B88">
      <w:pPr>
        <w:spacing w:line="240" w:lineRule="auto"/>
      </w:pPr>
      <w:r>
        <w:br w:type="page"/>
      </w:r>
    </w:p>
    <w:p w:rsidR="002F02E5" w:rsidRPr="002F02E5" w:rsidRDefault="008E3B88" w:rsidP="002F02E5">
      <w:r>
        <w:lastRenderedPageBreak/>
        <w:t>N</w:t>
      </w:r>
      <w:r>
        <w:t>ach unserer Besprechung</w:t>
      </w:r>
      <w:r>
        <w:t xml:space="preserve"> wurden die Storyboards nach</w:t>
      </w:r>
      <w:r w:rsidR="002F02E5">
        <w:t xml:space="preserve"> UseCases sortiert.</w:t>
      </w:r>
    </w:p>
    <w:p w:rsidR="002F02E5" w:rsidRDefault="00B6492C" w:rsidP="002F02E5">
      <w:r>
        <w:rPr>
          <w:noProof/>
          <w:lang w:eastAsia="de-CH"/>
        </w:rPr>
        <mc:AlternateContent>
          <mc:Choice Requires="wps">
            <w:drawing>
              <wp:anchor distT="0" distB="0" distL="114300" distR="114300" simplePos="0" relativeHeight="251667456" behindDoc="0" locked="0" layoutInCell="1" allowOverlap="1" wp14:anchorId="2E10D84C" wp14:editId="57469EF8">
                <wp:simplePos x="0" y="0"/>
                <wp:positionH relativeFrom="column">
                  <wp:posOffset>-247837</wp:posOffset>
                </wp:positionH>
                <wp:positionV relativeFrom="paragraph">
                  <wp:posOffset>4077671</wp:posOffset>
                </wp:positionV>
                <wp:extent cx="1570355" cy="527050"/>
                <wp:effectExtent l="0" t="552450" r="10795" b="25400"/>
                <wp:wrapNone/>
                <wp:docPr id="25" name="Legende mit Linie 1 25"/>
                <wp:cNvGraphicFramePr/>
                <a:graphic xmlns:a="http://schemas.openxmlformats.org/drawingml/2006/main">
                  <a:graphicData uri="http://schemas.microsoft.com/office/word/2010/wordprocessingShape">
                    <wps:wsp>
                      <wps:cNvSpPr/>
                      <wps:spPr>
                        <a:xfrm>
                          <a:off x="0" y="0"/>
                          <a:ext cx="1570355" cy="527050"/>
                        </a:xfrm>
                        <a:prstGeom prst="borderCallout1">
                          <a:avLst>
                            <a:gd name="adj1" fmla="val -7331"/>
                            <a:gd name="adj2" fmla="val 3465"/>
                            <a:gd name="adj3" fmla="val -102724"/>
                            <a:gd name="adj4" fmla="val 51028"/>
                          </a:avLst>
                        </a:prstGeom>
                      </wps:spPr>
                      <wps:style>
                        <a:lnRef idx="2">
                          <a:schemeClr val="accent6"/>
                        </a:lnRef>
                        <a:fillRef idx="1">
                          <a:schemeClr val="lt1"/>
                        </a:fillRef>
                        <a:effectRef idx="0">
                          <a:schemeClr val="accent6"/>
                        </a:effectRef>
                        <a:fontRef idx="minor">
                          <a:schemeClr val="dk1"/>
                        </a:fontRef>
                      </wps:style>
                      <wps:txbx>
                        <w:txbxContent>
                          <w:p w:rsidR="00B6492C" w:rsidRPr="008E3B88" w:rsidRDefault="00B6492C" w:rsidP="00B6492C">
                            <w:pPr>
                              <w:rPr>
                                <w:sz w:val="16"/>
                              </w:rPr>
                            </w:pPr>
                            <w:r w:rsidRPr="008E3B88">
                              <w:rPr>
                                <w:sz w:val="16"/>
                              </w:rPr>
                              <w:t>UseCase „</w:t>
                            </w:r>
                            <w:r>
                              <w:rPr>
                                <w:sz w:val="16"/>
                              </w:rPr>
                              <w:t>Behandlung</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25" o:spid="_x0000_s1026" type="#_x0000_t47" style="position:absolute;margin-left:-19.5pt;margin-top:321.1pt;width:123.65pt;height: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" adj="11022,-22188,748,-1583" fillcolor="white [3201]" strokecolor="#f79646 [3209]" strokeweight="2pt">
                <v:textbox>
                  <w:txbxContent>
                    <w:p w:rsidR="00B6492C" w:rsidRPr="008E3B88" w:rsidRDefault="00B6492C" w:rsidP="00B6492C">
                      <w:pPr>
                        <w:rPr>
                          <w:sz w:val="16"/>
                        </w:rPr>
                      </w:pPr>
                      <w:r w:rsidRPr="008E3B88">
                        <w:rPr>
                          <w:sz w:val="16"/>
                        </w:rPr>
                        <w:t>UseCase „</w:t>
                      </w:r>
                      <w:r>
                        <w:rPr>
                          <w:sz w:val="16"/>
                        </w:rPr>
                        <w:t>Behandlung</w:t>
                      </w:r>
                      <w:r w:rsidRPr="008E3B88">
                        <w:rPr>
                          <w:sz w:val="16"/>
                        </w:rPr>
                        <w:t>“</w:t>
                      </w:r>
                    </w:p>
                  </w:txbxContent>
                </v:textbox>
                <o:callout v:ext="edit" minusx="t"/>
              </v:shape>
            </w:pict>
          </mc:Fallback>
        </mc:AlternateContent>
      </w:r>
      <w:r w:rsidR="008E3B88">
        <w:rPr>
          <w:noProof/>
          <w:lang w:eastAsia="de-CH"/>
        </w:rPr>
        <mc:AlternateContent>
          <mc:Choice Requires="wps">
            <w:drawing>
              <wp:anchor distT="0" distB="0" distL="114300" distR="114300" simplePos="0" relativeHeight="251665408" behindDoc="0" locked="0" layoutInCell="1" allowOverlap="1" wp14:anchorId="02DCE7EA" wp14:editId="6FB99E66">
                <wp:simplePos x="0" y="0"/>
                <wp:positionH relativeFrom="column">
                  <wp:posOffset>1515222</wp:posOffset>
                </wp:positionH>
                <wp:positionV relativeFrom="paragraph">
                  <wp:posOffset>3671271</wp:posOffset>
                </wp:positionV>
                <wp:extent cx="1570355" cy="527050"/>
                <wp:effectExtent l="0" t="476250" r="10795" b="25400"/>
                <wp:wrapNone/>
                <wp:docPr id="24" name="Legende mit Linie 1 24"/>
                <wp:cNvGraphicFramePr/>
                <a:graphic xmlns:a="http://schemas.openxmlformats.org/drawingml/2006/main">
                  <a:graphicData uri="http://schemas.microsoft.com/office/word/2010/wordprocessingShape">
                    <wps:wsp>
                      <wps:cNvSpPr/>
                      <wps:spPr>
                        <a:xfrm>
                          <a:off x="0" y="0"/>
                          <a:ext cx="1570355" cy="527050"/>
                        </a:xfrm>
                        <a:prstGeom prst="borderCallout1">
                          <a:avLst>
                            <a:gd name="adj1" fmla="val -7331"/>
                            <a:gd name="adj2" fmla="val 3465"/>
                            <a:gd name="adj3" fmla="val -86848"/>
                            <a:gd name="adj4" fmla="val 71960"/>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sidR="00B6492C">
                              <w:rPr>
                                <w:sz w:val="16"/>
                              </w:rPr>
                              <w:t>SOS</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24" o:spid="_x0000_s1027" type="#_x0000_t47" style="position:absolute;margin-left:119.3pt;margin-top:289.1pt;width:123.65pt;height: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" adj="15543,-18759,748,-1583" fillcolor="white [3201]" strokecolor="#f79646 [3209]" strokeweight="2pt">
                <v:textbox>
                  <w:txbxContent>
                    <w:p w:rsidR="008E3B88" w:rsidRPr="008E3B88" w:rsidRDefault="008E3B88" w:rsidP="008E3B88">
                      <w:pPr>
                        <w:rPr>
                          <w:sz w:val="16"/>
                        </w:rPr>
                      </w:pPr>
                      <w:r w:rsidRPr="008E3B88">
                        <w:rPr>
                          <w:sz w:val="16"/>
                        </w:rPr>
                        <w:t>UseCase „</w:t>
                      </w:r>
                      <w:r w:rsidR="00B6492C">
                        <w:rPr>
                          <w:sz w:val="16"/>
                        </w:rPr>
                        <w:t>SOS</w:t>
                      </w:r>
                      <w:r w:rsidRPr="008E3B88">
                        <w:rPr>
                          <w:sz w:val="16"/>
                        </w:rPr>
                        <w:t>“</w:t>
                      </w:r>
                    </w:p>
                  </w:txbxContent>
                </v:textbox>
                <o:callout v:ext="edit" minusx="t"/>
              </v:shape>
            </w:pict>
          </mc:Fallback>
        </mc:AlternateContent>
      </w:r>
      <w:r w:rsidR="008E3B88">
        <w:rPr>
          <w:noProof/>
          <w:lang w:eastAsia="de-CH"/>
        </w:rPr>
        <mc:AlternateContent>
          <mc:Choice Requires="wps">
            <w:drawing>
              <wp:anchor distT="0" distB="0" distL="114300" distR="114300" simplePos="0" relativeHeight="251663360" behindDoc="0" locked="0" layoutInCell="1" allowOverlap="1" wp14:anchorId="6B5A9DA5" wp14:editId="0E5EC073">
                <wp:simplePos x="0" y="0"/>
                <wp:positionH relativeFrom="column">
                  <wp:posOffset>2555128</wp:posOffset>
                </wp:positionH>
                <wp:positionV relativeFrom="paragraph">
                  <wp:posOffset>1872354</wp:posOffset>
                </wp:positionV>
                <wp:extent cx="1570355" cy="527050"/>
                <wp:effectExtent l="190500" t="209550" r="10795" b="25400"/>
                <wp:wrapNone/>
                <wp:docPr id="22" name="Legende mit Linie 1 22"/>
                <wp:cNvGraphicFramePr/>
                <a:graphic xmlns:a="http://schemas.openxmlformats.org/drawingml/2006/main">
                  <a:graphicData uri="http://schemas.microsoft.com/office/word/2010/wordprocessingShape">
                    <wps:wsp>
                      <wps:cNvSpPr/>
                      <wps:spPr>
                        <a:xfrm>
                          <a:off x="0" y="0"/>
                          <a:ext cx="1570355" cy="527050"/>
                        </a:xfrm>
                        <a:prstGeom prst="borderCallout1">
                          <a:avLst>
                            <a:gd name="adj1" fmla="val -7331"/>
                            <a:gd name="adj2" fmla="val 3465"/>
                            <a:gd name="adj3" fmla="val -36955"/>
                            <a:gd name="adj4" fmla="val -12149"/>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sidR="00B6492C">
                              <w:rPr>
                                <w:sz w:val="16"/>
                              </w:rPr>
                              <w:t>Persönliche Daten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22" o:spid="_x0000_s1028" type="#_x0000_t47" style="position:absolute;margin-left:201.2pt;margin-top:147.45pt;width:123.65pt;height: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" adj="-2624,-7982,748,-1583" fillcolor="white [3201]" strokecolor="#f79646 [3209]" strokeweight="2pt">
                <v:textbox>
                  <w:txbxContent>
                    <w:p w:rsidR="008E3B88" w:rsidRPr="008E3B88" w:rsidRDefault="008E3B88" w:rsidP="008E3B88">
                      <w:pPr>
                        <w:rPr>
                          <w:sz w:val="16"/>
                        </w:rPr>
                      </w:pPr>
                      <w:r w:rsidRPr="008E3B88">
                        <w:rPr>
                          <w:sz w:val="16"/>
                        </w:rPr>
                        <w:t>UseCase „</w:t>
                      </w:r>
                      <w:r w:rsidR="00B6492C">
                        <w:rPr>
                          <w:sz w:val="16"/>
                        </w:rPr>
                        <w:t>Persönliche Daten</w:t>
                      </w:r>
                      <w:r w:rsidRPr="008E3B88">
                        <w:rPr>
                          <w:sz w:val="16"/>
                        </w:rPr>
                        <w:t>“</w:t>
                      </w:r>
                    </w:p>
                  </w:txbxContent>
                </v:textbox>
              </v:shape>
            </w:pict>
          </mc:Fallback>
        </mc:AlternateContent>
      </w:r>
      <w:r w:rsidR="008E3B88">
        <w:rPr>
          <w:noProof/>
          <w:lang w:eastAsia="de-CH"/>
        </w:rPr>
        <mc:AlternateContent>
          <mc:Choice Requires="wps">
            <w:drawing>
              <wp:anchor distT="0" distB="0" distL="114300" distR="114300" simplePos="0" relativeHeight="251661312" behindDoc="0" locked="0" layoutInCell="1" allowOverlap="1" wp14:anchorId="6409B8D8" wp14:editId="640511BB">
                <wp:simplePos x="0" y="0"/>
                <wp:positionH relativeFrom="column">
                  <wp:posOffset>3188634</wp:posOffset>
                </wp:positionH>
                <wp:positionV relativeFrom="paragraph">
                  <wp:posOffset>3677248</wp:posOffset>
                </wp:positionV>
                <wp:extent cx="1570355" cy="527050"/>
                <wp:effectExtent l="0" t="590550" r="10795" b="25400"/>
                <wp:wrapNone/>
                <wp:docPr id="21" name="Legende mit Linie 1 21"/>
                <wp:cNvGraphicFramePr/>
                <a:graphic xmlns:a="http://schemas.openxmlformats.org/drawingml/2006/main">
                  <a:graphicData uri="http://schemas.microsoft.com/office/word/2010/wordprocessingShape">
                    <wps:wsp>
                      <wps:cNvSpPr/>
                      <wps:spPr>
                        <a:xfrm>
                          <a:off x="0" y="0"/>
                          <a:ext cx="1570355" cy="527050"/>
                        </a:xfrm>
                        <a:prstGeom prst="borderCallout1">
                          <a:avLst>
                            <a:gd name="adj1" fmla="val -7331"/>
                            <a:gd name="adj2" fmla="val 3465"/>
                            <a:gd name="adj3" fmla="val -108394"/>
                            <a:gd name="adj4" fmla="val 99742"/>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21" o:spid="_x0000_s1029" type="#_x0000_t47" style="position:absolute;margin-left:251.05pt;margin-top:289.55pt;width:123.6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" adj="21544,-23413,748,-1583" fillcolor="white [3201]" strokecolor="#f79646 [3209]" strokeweight="2pt">
                <v:textbo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v:textbox>
                <o:callout v:ext="edit" minusx="t"/>
              </v:shape>
            </w:pict>
          </mc:Fallback>
        </mc:AlternateContent>
      </w:r>
      <w:r w:rsidR="008E3B88">
        <w:rPr>
          <w:noProof/>
          <w:lang w:eastAsia="de-CH"/>
        </w:rPr>
        <mc:AlternateContent>
          <mc:Choice Requires="wps">
            <w:drawing>
              <wp:anchor distT="0" distB="0" distL="114300" distR="114300" simplePos="0" relativeHeight="251659264" behindDoc="0" locked="0" layoutInCell="1" allowOverlap="1" wp14:anchorId="318615EA" wp14:editId="000389D4">
                <wp:simplePos x="0" y="0"/>
                <wp:positionH relativeFrom="column">
                  <wp:posOffset>260163</wp:posOffset>
                </wp:positionH>
                <wp:positionV relativeFrom="paragraph">
                  <wp:posOffset>1728918</wp:posOffset>
                </wp:positionV>
                <wp:extent cx="1570355" cy="527050"/>
                <wp:effectExtent l="0" t="495300" r="10795" b="25400"/>
                <wp:wrapNone/>
                <wp:docPr id="20" name="Legende mit Linie 1 20"/>
                <wp:cNvGraphicFramePr/>
                <a:graphic xmlns:a="http://schemas.openxmlformats.org/drawingml/2006/main">
                  <a:graphicData uri="http://schemas.microsoft.com/office/word/2010/wordprocessingShape">
                    <wps:wsp>
                      <wps:cNvSpPr/>
                      <wps:spPr>
                        <a:xfrm>
                          <a:off x="0" y="0"/>
                          <a:ext cx="1570355" cy="527050"/>
                        </a:xfrm>
                        <a:prstGeom prst="borderCallout1">
                          <a:avLst>
                            <a:gd name="adj1" fmla="val -7331"/>
                            <a:gd name="adj2" fmla="val 3465"/>
                            <a:gd name="adj3" fmla="val -93652"/>
                            <a:gd name="adj4" fmla="val 17156"/>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20" o:spid="_x0000_s1030" type="#_x0000_t47" style="position:absolute;margin-left:20.5pt;margin-top:136.15pt;width:123.65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" adj="3706,-20229,748,-1583" fillcolor="white [3201]" strokecolor="#f79646 [3209]" strokeweight="2pt">
                <v:textbo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v:textbox>
                <o:callout v:ext="edit" minusx="t"/>
              </v:shape>
            </w:pict>
          </mc:Fallback>
        </mc:AlternateContent>
      </w:r>
      <w:r w:rsidR="002F02E5">
        <w:rPr>
          <w:noProof/>
          <w:lang w:eastAsia="de-CH"/>
        </w:rPr>
        <w:drawing>
          <wp:inline distT="0" distB="0" distL="0" distR="0" wp14:anchorId="6D261A67" wp14:editId="69CFC359">
            <wp:extent cx="5706892" cy="4280170"/>
            <wp:effectExtent l="0" t="0" r="8255" b="6350"/>
            <wp:docPr id="3" name="Grafik 3" descr="C:\Users\Michel\Desktop\Neuer Ordner\20141010_153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Desktop\Neuer Ordner\20141010_15342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198" cy="4286399"/>
                    </a:xfrm>
                    <a:prstGeom prst="rect">
                      <a:avLst/>
                    </a:prstGeom>
                    <a:noFill/>
                    <a:ln>
                      <a:noFill/>
                    </a:ln>
                  </pic:spPr>
                </pic:pic>
              </a:graphicData>
            </a:graphic>
          </wp:inline>
        </w:drawing>
      </w:r>
    </w:p>
    <w:p w:rsidR="00F82F2A" w:rsidRDefault="00F82F2A" w:rsidP="002F02E5"/>
    <w:p w:rsidR="00F82F2A" w:rsidRDefault="00F82F2A" w:rsidP="002F02E5"/>
    <w:p w:rsidR="00864A34" w:rsidRDefault="00864A34" w:rsidP="00274AAC">
      <w:pPr>
        <w:pStyle w:val="berschrift1"/>
      </w:pPr>
      <w:r>
        <w:t>Prototyping</w:t>
      </w:r>
    </w:p>
    <w:p w:rsidR="00696374" w:rsidRDefault="00696374" w:rsidP="00696374">
      <w:r>
        <w:t>Nach Bildung der UseCases haben wir angefangen entsprechende Prototypen aufzuzeichnen. Die Skizzen wurden teils von Hand, teils digital in eine einheitliche Vorlage erstellt.</w:t>
      </w:r>
    </w:p>
    <w:p w:rsidR="00AD71B9" w:rsidRDefault="00AD71B9" w:rsidP="00696374"/>
    <w:p w:rsidR="003916E7" w:rsidRDefault="003916E7">
      <w:pPr>
        <w:spacing w:line="240" w:lineRule="auto"/>
        <w:rPr>
          <w:rFonts w:eastAsia="Times New Roman"/>
          <w:b/>
          <w:bCs/>
          <w:szCs w:val="26"/>
        </w:rPr>
      </w:pPr>
      <w:r>
        <w:br w:type="page"/>
      </w:r>
    </w:p>
    <w:p w:rsidR="00AD71B9" w:rsidRDefault="00AD71B9" w:rsidP="00AD71B9">
      <w:pPr>
        <w:pStyle w:val="berschrift2"/>
      </w:pPr>
      <w:r>
        <w:lastRenderedPageBreak/>
        <w:t>Prototyp „Login“</w:t>
      </w:r>
    </w:p>
    <w:p w:rsidR="003916E7" w:rsidRPr="003916E7" w:rsidRDefault="003916E7" w:rsidP="003916E7">
      <w:r>
        <w:t>Nach einer Registrierung mit anschliessender Authentisierung, hat der Benutzer die Auswahl der vier Grundfunktionen der App.</w:t>
      </w:r>
    </w:p>
    <w:p w:rsidR="00336E06" w:rsidRDefault="00336E06" w:rsidP="00336E06">
      <w:r>
        <w:rPr>
          <w:noProof/>
          <w:lang w:eastAsia="de-CH"/>
        </w:rPr>
        <w:drawing>
          <wp:inline distT="0" distB="0" distL="0" distR="0">
            <wp:extent cx="5390515" cy="4263390"/>
            <wp:effectExtent l="0" t="0" r="635" b="3810"/>
            <wp:docPr id="12" name="Grafik 12" descr="D:\Users\Stefan Johner\AppData\Local\Microsoft\Windows\INetCache\Content.Word\Start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Stefan Johner\AppData\Local\Microsoft\Windows\INetCache\Content.Word\Startsei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4263390"/>
                    </a:xfrm>
                    <a:prstGeom prst="rect">
                      <a:avLst/>
                    </a:prstGeom>
                    <a:noFill/>
                    <a:ln>
                      <a:noFill/>
                    </a:ln>
                  </pic:spPr>
                </pic:pic>
              </a:graphicData>
            </a:graphic>
          </wp:inline>
        </w:drawing>
      </w:r>
    </w:p>
    <w:p w:rsidR="00336E06" w:rsidRDefault="00AD71B9" w:rsidP="00AD71B9">
      <w:pPr>
        <w:pStyle w:val="berschrift2"/>
        <w:rPr>
          <w:noProof/>
          <w:lang w:eastAsia="de-CH"/>
        </w:rPr>
      </w:pPr>
      <w:r>
        <w:rPr>
          <w:noProof/>
          <w:lang w:eastAsia="de-CH"/>
        </w:rPr>
        <w:t xml:space="preserve">Prototyp </w:t>
      </w:r>
      <w:r w:rsidR="00AD75BB">
        <w:rPr>
          <w:noProof/>
          <w:lang w:eastAsia="de-CH"/>
        </w:rPr>
        <w:t>„Medikation 1“</w:t>
      </w:r>
    </w:p>
    <w:p w:rsidR="00BD523F" w:rsidRPr="00BD523F" w:rsidRDefault="00BA59FD" w:rsidP="00BD523F">
      <w:pPr>
        <w:rPr>
          <w:lang w:eastAsia="de-CH"/>
        </w:rPr>
      </w:pPr>
      <w:r>
        <w:rPr>
          <w:lang w:eastAsia="de-CH"/>
        </w:rPr>
        <w:t xml:space="preserve">Um allgemeine Informationen über ein verordnetes Medikament oder </w:t>
      </w:r>
      <w:r w:rsidR="00B14BA4">
        <w:rPr>
          <w:lang w:eastAsia="de-CH"/>
        </w:rPr>
        <w:t>Hinweise über Wechselwirkungen (Wirkung im Zusammenhang mit weiteren einzunehmenden Medikamenten) kann der Benutzer diese Funktion auswählen.</w:t>
      </w:r>
    </w:p>
    <w:p w:rsidR="00336E06" w:rsidRDefault="00336E06" w:rsidP="00336E06">
      <w:r>
        <w:rPr>
          <w:noProof/>
          <w:lang w:eastAsia="de-CH"/>
        </w:rPr>
        <w:drawing>
          <wp:inline distT="0" distB="0" distL="0" distR="0">
            <wp:extent cx="5998796" cy="3019926"/>
            <wp:effectExtent l="0" t="0" r="2540" b="9525"/>
            <wp:docPr id="13" name="Grafik 13" descr="D:\Users\Stefan Johner\AppData\Local\Microsoft\Windows\INetCache\Content.Word\prototyp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Stefan Johner\AppData\Local\Microsoft\Windows\INetCache\Content.Word\prototyping3.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3849" b="30555"/>
                    <a:stretch/>
                  </pic:blipFill>
                  <pic:spPr bwMode="auto">
                    <a:xfrm>
                      <a:off x="0" y="0"/>
                      <a:ext cx="6000750" cy="3020910"/>
                    </a:xfrm>
                    <a:prstGeom prst="rect">
                      <a:avLst/>
                    </a:prstGeom>
                    <a:noFill/>
                    <a:ln>
                      <a:noFill/>
                    </a:ln>
                    <a:extLst>
                      <a:ext uri="{53640926-AAD7-44D8-BBD7-CCE9431645EC}">
                        <a14:shadowObscured xmlns:a14="http://schemas.microsoft.com/office/drawing/2010/main"/>
                      </a:ext>
                    </a:extLst>
                  </pic:spPr>
                </pic:pic>
              </a:graphicData>
            </a:graphic>
          </wp:inline>
        </w:drawing>
      </w:r>
    </w:p>
    <w:p w:rsidR="00336E06" w:rsidRDefault="00336E06" w:rsidP="00336E06"/>
    <w:p w:rsidR="00AD75BB" w:rsidRDefault="00AD75BB" w:rsidP="00336E06"/>
    <w:p w:rsidR="00AD75BB" w:rsidRDefault="00AD75BB" w:rsidP="00AD75BB">
      <w:pPr>
        <w:pStyle w:val="berschrift2"/>
      </w:pPr>
      <w:r>
        <w:t>Prototyp „Medikation 2“</w:t>
      </w:r>
    </w:p>
    <w:p w:rsidR="00817E4E" w:rsidRPr="00817E4E" w:rsidRDefault="00817E4E" w:rsidP="00817E4E">
      <w:r>
        <w:t>Um die Dosierung eines verordnete</w:t>
      </w:r>
      <w:r w:rsidR="00DF0F9B">
        <w:t>n</w:t>
      </w:r>
      <w:r>
        <w:t xml:space="preserve"> Medikament</w:t>
      </w:r>
      <w:r w:rsidR="00DF0F9B">
        <w:t>s für den Benutzer</w:t>
      </w:r>
      <w:r>
        <w:t xml:space="preserve"> </w:t>
      </w:r>
      <w:r w:rsidR="00DF0F9B">
        <w:t xml:space="preserve">zur Verfügung zu haben, wird dies in einem Kalender dargestellt. Der Patient quittiert die Einnahme oder muss eine Begründung abgeben, weshalb die Dose nicht eingenommen wurde, welche an die behandelnde Person gesendet wird. </w:t>
      </w:r>
    </w:p>
    <w:p w:rsidR="00336E06" w:rsidRDefault="001D3F45" w:rsidP="00336E06">
      <w:pPr>
        <w:tabs>
          <w:tab w:val="left" w:pos="1624"/>
        </w:tabs>
      </w:pPr>
      <w:r>
        <w:rPr>
          <w:noProof/>
          <w:lang w:eastAsia="de-CH"/>
        </w:rPr>
        <mc:AlternateContent>
          <mc:Choice Requires="wps">
            <w:drawing>
              <wp:anchor distT="0" distB="0" distL="114300" distR="114300" simplePos="0" relativeHeight="251668480" behindDoc="0" locked="0" layoutInCell="1" allowOverlap="1">
                <wp:simplePos x="0" y="0"/>
                <wp:positionH relativeFrom="column">
                  <wp:posOffset>1485134</wp:posOffset>
                </wp:positionH>
                <wp:positionV relativeFrom="paragraph">
                  <wp:posOffset>3587137</wp:posOffset>
                </wp:positionV>
                <wp:extent cx="1008993" cy="1371600"/>
                <wp:effectExtent l="38100" t="0" r="20320" b="57150"/>
                <wp:wrapNone/>
                <wp:docPr id="29" name="Gerade Verbindung mit Pfeil 29"/>
                <wp:cNvGraphicFramePr/>
                <a:graphic xmlns:a="http://schemas.openxmlformats.org/drawingml/2006/main">
                  <a:graphicData uri="http://schemas.microsoft.com/office/word/2010/wordprocessingShape">
                    <wps:wsp>
                      <wps:cNvCnPr/>
                      <wps:spPr>
                        <a:xfrm flipH="1">
                          <a:off x="0" y="0"/>
                          <a:ext cx="1008993" cy="1371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Gerade Verbindung mit Pfeil 29" o:spid="_x0000_s1026" type="#_x0000_t32" style="position:absolute;margin-left:116.95pt;margin-top:282.45pt;width:79.45pt;height:10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" strokecolor="black [3040]">
                <v:stroke endarrow="open"/>
              </v:shape>
            </w:pict>
          </mc:Fallback>
        </mc:AlternateContent>
      </w:r>
      <w:r w:rsidR="00336E06">
        <w:rPr>
          <w:noProof/>
          <w:lang w:eastAsia="de-CH"/>
        </w:rPr>
        <w:drawing>
          <wp:inline distT="0" distB="0" distL="0" distR="0">
            <wp:extent cx="6001058" cy="3801979"/>
            <wp:effectExtent l="0" t="0" r="0" b="8255"/>
            <wp:docPr id="15" name="Grafik 15" descr="D:\Users\Stefan Johner\AppData\Local\Microsoft\Windows\INetCache\Content.Word\prototyp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Stefan Johner\AppData\Local\Microsoft\Windows\INetCache\Content.Word\prototyping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723" b="21481"/>
                    <a:stretch/>
                  </pic:blipFill>
                  <pic:spPr bwMode="auto">
                    <a:xfrm>
                      <a:off x="0" y="0"/>
                      <a:ext cx="6000750" cy="3801784"/>
                    </a:xfrm>
                    <a:prstGeom prst="rect">
                      <a:avLst/>
                    </a:prstGeom>
                    <a:noFill/>
                    <a:ln>
                      <a:noFill/>
                    </a:ln>
                    <a:extLst>
                      <a:ext uri="{53640926-AAD7-44D8-BBD7-CCE9431645EC}">
                        <a14:shadowObscured xmlns:a14="http://schemas.microsoft.com/office/drawing/2010/main"/>
                      </a:ext>
                    </a:extLst>
                  </pic:spPr>
                </pic:pic>
              </a:graphicData>
            </a:graphic>
          </wp:inline>
        </w:drawing>
      </w:r>
    </w:p>
    <w:p w:rsidR="00AD75BB" w:rsidRDefault="00AD75BB" w:rsidP="00336E06">
      <w:pPr>
        <w:tabs>
          <w:tab w:val="left" w:pos="1624"/>
        </w:tabs>
        <w:rPr>
          <w:noProof/>
          <w:lang w:eastAsia="de-CH"/>
        </w:rPr>
      </w:pPr>
    </w:p>
    <w:p w:rsidR="00AD75BB" w:rsidRDefault="00336E06" w:rsidP="00336E06">
      <w:pPr>
        <w:tabs>
          <w:tab w:val="left" w:pos="1624"/>
        </w:tabs>
      </w:pPr>
      <w:r>
        <w:rPr>
          <w:noProof/>
          <w:lang w:eastAsia="de-CH"/>
        </w:rPr>
        <w:drawing>
          <wp:inline distT="0" distB="0" distL="0" distR="0">
            <wp:extent cx="6001208" cy="3188368"/>
            <wp:effectExtent l="0" t="0" r="0" b="0"/>
            <wp:docPr id="16" name="Grafik 16" descr="D:\Users\Stefan Johner\AppData\Local\Microsoft\Windows\INetCache\Content.Word\prototyp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Stefan Johner\AppData\Local\Microsoft\Windows\INetCache\Content.Word\prototyping5.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28928" b="33458"/>
                    <a:stretch/>
                  </pic:blipFill>
                  <pic:spPr bwMode="auto">
                    <a:xfrm>
                      <a:off x="0" y="0"/>
                      <a:ext cx="6007100" cy="3191499"/>
                    </a:xfrm>
                    <a:prstGeom prst="rect">
                      <a:avLst/>
                    </a:prstGeom>
                    <a:noFill/>
                    <a:ln>
                      <a:noFill/>
                    </a:ln>
                    <a:extLst>
                      <a:ext uri="{53640926-AAD7-44D8-BBD7-CCE9431645EC}">
                        <a14:shadowObscured xmlns:a14="http://schemas.microsoft.com/office/drawing/2010/main"/>
                      </a:ext>
                    </a:extLst>
                  </pic:spPr>
                </pic:pic>
              </a:graphicData>
            </a:graphic>
          </wp:inline>
        </w:drawing>
      </w:r>
    </w:p>
    <w:p w:rsidR="00AD75BB" w:rsidRDefault="00AD75BB" w:rsidP="00AD75BB"/>
    <w:p w:rsidR="00AD75BB" w:rsidRDefault="00AD75BB">
      <w:pPr>
        <w:spacing w:line="240" w:lineRule="auto"/>
        <w:rPr>
          <w:noProof/>
          <w:lang w:eastAsia="de-CH"/>
        </w:rPr>
      </w:pPr>
      <w:r>
        <w:rPr>
          <w:noProof/>
          <w:lang w:eastAsia="de-CH"/>
        </w:rPr>
        <w:br w:type="page"/>
      </w:r>
    </w:p>
    <w:p w:rsidR="00AD75BB" w:rsidRDefault="00AD75BB" w:rsidP="00AD75BB">
      <w:pPr>
        <w:pStyle w:val="berschrift2"/>
        <w:rPr>
          <w:noProof/>
          <w:lang w:eastAsia="de-CH"/>
        </w:rPr>
      </w:pPr>
      <w:r>
        <w:rPr>
          <w:noProof/>
          <w:lang w:eastAsia="de-CH"/>
        </w:rPr>
        <w:lastRenderedPageBreak/>
        <w:t xml:space="preserve">Prototyp „Medikation </w:t>
      </w:r>
      <w:r>
        <w:rPr>
          <w:noProof/>
          <w:lang w:eastAsia="de-CH"/>
        </w:rPr>
        <w:t>3</w:t>
      </w:r>
      <w:r>
        <w:rPr>
          <w:noProof/>
          <w:lang w:eastAsia="de-CH"/>
        </w:rPr>
        <w:t>“</w:t>
      </w:r>
    </w:p>
    <w:p w:rsidR="00DF0F9B" w:rsidRPr="00DF0F9B" w:rsidRDefault="00DF0F9B" w:rsidP="00DF0F9B">
      <w:pPr>
        <w:rPr>
          <w:lang w:eastAsia="de-CH"/>
        </w:rPr>
      </w:pPr>
      <w:r>
        <w:rPr>
          <w:lang w:eastAsia="de-CH"/>
        </w:rPr>
        <w:t xml:space="preserve">Der Benutzer hat die Möglichkeit, die von den behandelnden Personen verordnete Medikamenten in der entsprechenden Dosierung einzutragen. </w:t>
      </w:r>
    </w:p>
    <w:p w:rsidR="00AD75BB" w:rsidRDefault="00AD75BB" w:rsidP="00AD75BB">
      <w:r>
        <w:rPr>
          <w:noProof/>
          <w:lang w:eastAsia="de-CH"/>
        </w:rPr>
        <w:drawing>
          <wp:inline distT="0" distB="0" distL="0" distR="0">
            <wp:extent cx="5996266" cy="3152274"/>
            <wp:effectExtent l="0" t="0" r="5080" b="0"/>
            <wp:docPr id="26" name="Grafik 26" descr="D:\Users\Stefan Johner\AppData\Local\Microsoft\Windows\INetCache\Content.Word\prototyp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sers\Stefan Johner\AppData\Local\Microsoft\Windows\INetCache\Content.Word\prototyping6.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3086" b="29790"/>
                    <a:stretch/>
                  </pic:blipFill>
                  <pic:spPr bwMode="auto">
                    <a:xfrm>
                      <a:off x="0" y="0"/>
                      <a:ext cx="6000750" cy="3154631"/>
                    </a:xfrm>
                    <a:prstGeom prst="rect">
                      <a:avLst/>
                    </a:prstGeom>
                    <a:noFill/>
                    <a:ln>
                      <a:noFill/>
                    </a:ln>
                    <a:extLst>
                      <a:ext uri="{53640926-AAD7-44D8-BBD7-CCE9431645EC}">
                        <a14:shadowObscured xmlns:a14="http://schemas.microsoft.com/office/drawing/2010/main"/>
                      </a:ext>
                    </a:extLst>
                  </pic:spPr>
                </pic:pic>
              </a:graphicData>
            </a:graphic>
          </wp:inline>
        </w:drawing>
      </w:r>
    </w:p>
    <w:p w:rsidR="00DF0F9B" w:rsidRDefault="00DF0F9B">
      <w:pPr>
        <w:spacing w:line="240" w:lineRule="auto"/>
        <w:rPr>
          <w:rFonts w:eastAsia="Times New Roman"/>
          <w:b/>
          <w:bCs/>
          <w:noProof/>
          <w:szCs w:val="26"/>
          <w:lang w:eastAsia="de-CH"/>
        </w:rPr>
      </w:pPr>
      <w:r>
        <w:rPr>
          <w:noProof/>
          <w:lang w:eastAsia="de-CH"/>
        </w:rPr>
        <w:br w:type="page"/>
      </w:r>
    </w:p>
    <w:p w:rsidR="00AD75BB" w:rsidRDefault="00AD75BB" w:rsidP="00AD75BB">
      <w:pPr>
        <w:pStyle w:val="berschrift2"/>
        <w:rPr>
          <w:noProof/>
          <w:lang w:eastAsia="de-CH"/>
        </w:rPr>
      </w:pPr>
      <w:r>
        <w:rPr>
          <w:noProof/>
          <w:lang w:eastAsia="de-CH"/>
        </w:rPr>
        <w:lastRenderedPageBreak/>
        <w:t>Prototyp „</w:t>
      </w:r>
      <w:r>
        <w:rPr>
          <w:noProof/>
          <w:lang w:eastAsia="de-CH"/>
        </w:rPr>
        <w:t>Behandlung</w:t>
      </w:r>
      <w:r>
        <w:rPr>
          <w:noProof/>
          <w:lang w:eastAsia="de-CH"/>
        </w:rPr>
        <w:t>“</w:t>
      </w:r>
    </w:p>
    <w:p w:rsidR="00DF0F9B" w:rsidRPr="00DF0F9B" w:rsidRDefault="00DF0F9B" w:rsidP="00DF0F9B">
      <w:pPr>
        <w:rPr>
          <w:lang w:eastAsia="de-CH"/>
        </w:rPr>
      </w:pPr>
      <w:r>
        <w:rPr>
          <w:lang w:eastAsia="de-CH"/>
        </w:rPr>
        <w:t xml:space="preserve">Der Benutzer hat die Möglichkeit neue Termine mit behandelnden Personen zu vereinbaren und hat dabei Einsicht in deren Kalender. Vereinbarte Termine kann der Benutzer einsehen oder bearbeiten. Zu den einzelnen Terminen gehören Ziele, welche der Patient zur erfolgreichen Behandlung einhalten muss. Konnte ein Ziel nicht eingehalten werden, kann dies der Benutzer so dokumentieren und der zuständigen behandelnden Person begründen. </w:t>
      </w:r>
    </w:p>
    <w:p w:rsidR="00336E06" w:rsidRDefault="00E36012" w:rsidP="00336E06">
      <w:pPr>
        <w:pStyle w:val="berschrift1"/>
        <w:numPr>
          <w:ilvl w:val="0"/>
          <w:numId w:val="0"/>
        </w:numPr>
        <w:ind w:left="360"/>
      </w:pPr>
      <w:r>
        <w:rPr>
          <w:noProof/>
          <w:lang w:eastAsia="de-CH"/>
        </w:rPr>
        <w:drawing>
          <wp:inline distT="0" distB="0" distL="0" distR="0" wp14:anchorId="0D6F0637" wp14:editId="55547933">
            <wp:extent cx="6218035" cy="676668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7839"/>
                    <a:stretch/>
                  </pic:blipFill>
                  <pic:spPr bwMode="auto">
                    <a:xfrm>
                      <a:off x="0" y="0"/>
                      <a:ext cx="6253851" cy="6805660"/>
                    </a:xfrm>
                    <a:prstGeom prst="rect">
                      <a:avLst/>
                    </a:prstGeom>
                    <a:ln>
                      <a:noFill/>
                    </a:ln>
                    <a:extLst>
                      <a:ext uri="{53640926-AAD7-44D8-BBD7-CCE9431645EC}">
                        <a14:shadowObscured xmlns:a14="http://schemas.microsoft.com/office/drawing/2010/main"/>
                      </a:ext>
                    </a:extLst>
                  </pic:spPr>
                </pic:pic>
              </a:graphicData>
            </a:graphic>
          </wp:inline>
        </w:drawing>
      </w:r>
    </w:p>
    <w:p w:rsidR="00336E06" w:rsidRPr="00336E06" w:rsidRDefault="00336E06" w:rsidP="00336E06"/>
    <w:p w:rsidR="00336E06" w:rsidRDefault="00336E06" w:rsidP="00F82F2A"/>
    <w:p w:rsidR="00E36012" w:rsidRDefault="00E36012" w:rsidP="00F82F2A"/>
    <w:p w:rsidR="00E36012" w:rsidRDefault="00E36012" w:rsidP="00F82F2A"/>
    <w:p w:rsidR="00E36012" w:rsidRDefault="00E36012">
      <w:pPr>
        <w:spacing w:line="240" w:lineRule="auto"/>
        <w:rPr>
          <w:rFonts w:eastAsia="Times New Roman"/>
          <w:b/>
          <w:bCs/>
          <w:szCs w:val="26"/>
        </w:rPr>
      </w:pPr>
      <w:r>
        <w:br w:type="page"/>
      </w:r>
    </w:p>
    <w:p w:rsidR="00E36012" w:rsidRDefault="00E36012" w:rsidP="00F82F2A">
      <w:pPr>
        <w:pStyle w:val="berschrift2"/>
      </w:pPr>
      <w:r>
        <w:lastRenderedPageBreak/>
        <w:t>UseCase „Persönliche Daten“</w:t>
      </w:r>
    </w:p>
    <w:p w:rsidR="00DF0F9B" w:rsidRPr="00DF0F9B" w:rsidRDefault="00DF0F9B" w:rsidP="00DF0F9B">
      <w:r>
        <w:t>Der Benutzer hat die Möglichkeit persönliche und medizinische Daten abzuspeichern, welche schnell zur Verfügung stehen und für die Behandlung und die Einhaltung der Behandlungsziele von Belangen sein könnten.</w:t>
      </w:r>
    </w:p>
    <w:p w:rsidR="00E36012" w:rsidRPr="00E36012" w:rsidRDefault="00E36012" w:rsidP="00E36012">
      <w:r>
        <w:rPr>
          <w:noProof/>
          <w:lang w:eastAsia="de-CH"/>
        </w:rPr>
        <w:drawing>
          <wp:inline distT="0" distB="0" distL="0" distR="0">
            <wp:extent cx="6006465" cy="3089910"/>
            <wp:effectExtent l="0" t="0" r="0" b="0"/>
            <wp:docPr id="28" name="Grafik 28" descr="D:\Users\Stefan Johner\AppData\Local\Microsoft\Windows\INetCache\Content.Word\prototyp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Stefan Johner\AppData\Local\Microsoft\Windows\INetCache\Content.Word\prototyping2.jpg"/>
                    <pic:cNvPicPr>
                      <a:picLocks noChangeAspect="1" noChangeArrowheads="1"/>
                    </pic:cNvPicPr>
                  </pic:nvPicPr>
                  <pic:blipFill>
                    <a:blip r:embed="rId25">
                      <a:extLst>
                        <a:ext uri="{28A0092B-C50C-407E-A947-70E740481C1C}">
                          <a14:useLocalDpi xmlns:a14="http://schemas.microsoft.com/office/drawing/2010/main" val="0"/>
                        </a:ext>
                      </a:extLst>
                    </a:blip>
                    <a:srcRect t="31969" b="31593"/>
                    <a:stretch>
                      <a:fillRect/>
                    </a:stretch>
                  </pic:blipFill>
                  <pic:spPr bwMode="auto">
                    <a:xfrm>
                      <a:off x="0" y="0"/>
                      <a:ext cx="6006465" cy="3089910"/>
                    </a:xfrm>
                    <a:prstGeom prst="rect">
                      <a:avLst/>
                    </a:prstGeom>
                    <a:noFill/>
                    <a:ln>
                      <a:noFill/>
                    </a:ln>
                  </pic:spPr>
                </pic:pic>
              </a:graphicData>
            </a:graphic>
          </wp:inline>
        </w:drawing>
      </w:r>
    </w:p>
    <w:p w:rsidR="00DF0F9B" w:rsidRDefault="00E36012" w:rsidP="00F82F2A">
      <w:pPr>
        <w:pStyle w:val="berschrift2"/>
      </w:pPr>
      <w:r>
        <w:t>UseCase „SOS“</w:t>
      </w:r>
    </w:p>
    <w:p w:rsidR="00F82F2A" w:rsidRPr="00F82F2A" w:rsidRDefault="00DF0F9B" w:rsidP="00DF0F9B">
      <w:r>
        <w:t xml:space="preserve">Der Benutzer hat die Möglichkeit, einen </w:t>
      </w:r>
      <w:r w:rsidRPr="00DF0F9B">
        <w:t xml:space="preserve">Notfall, im Rahmen einer Suchtbehandlung, </w:t>
      </w:r>
      <w:r>
        <w:t xml:space="preserve">der entsprechenden behandelnden Person </w:t>
      </w:r>
      <w:r w:rsidRPr="00DF0F9B">
        <w:t>zu melden. Dies soll nicht die direkte Meldung eines medizinischen Notfalls ersetzen</w:t>
      </w:r>
      <w:r w:rsidR="00407C2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95pt;height:270.6pt">
            <v:imagedata r:id="rId26" o:title="Patient in SOS fall"/>
          </v:shape>
        </w:pict>
      </w:r>
    </w:p>
    <w:p w:rsidR="000D3F0A" w:rsidRDefault="000D3F0A">
      <w:pPr>
        <w:spacing w:line="240" w:lineRule="auto"/>
        <w:rPr>
          <w:rFonts w:eastAsia="Times New Roman"/>
          <w:bCs/>
          <w:sz w:val="28"/>
          <w:szCs w:val="28"/>
        </w:rPr>
      </w:pPr>
      <w:r>
        <w:br w:type="page"/>
      </w:r>
    </w:p>
    <w:p w:rsidR="006D6738" w:rsidRPr="005E3C39" w:rsidRDefault="00864A34" w:rsidP="00274AAC">
      <w:pPr>
        <w:pStyle w:val="berschrift1"/>
      </w:pPr>
      <w:bookmarkStart w:id="2" w:name="_GoBack"/>
      <w:bookmarkEnd w:id="2"/>
      <w:r>
        <w:lastRenderedPageBreak/>
        <w:t>Validate</w:t>
      </w:r>
    </w:p>
    <w:p w:rsidR="006D6738" w:rsidRPr="005E3C39" w:rsidRDefault="006D6738" w:rsidP="006254BF"/>
    <w:p w:rsidR="00511D21" w:rsidRPr="005E3C39" w:rsidRDefault="00511D21" w:rsidP="00511D21"/>
    <w:sectPr w:rsidR="00511D21" w:rsidRPr="005E3C39"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0A5" w:rsidRDefault="00CD30A5" w:rsidP="006312E0">
      <w:pPr>
        <w:spacing w:line="240" w:lineRule="auto"/>
      </w:pPr>
      <w:r>
        <w:separator/>
      </w:r>
    </w:p>
  </w:endnote>
  <w:endnote w:type="continuationSeparator" w:id="0">
    <w:p w:rsidR="00CD30A5" w:rsidRDefault="00CD30A5"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20002A87" w:usb1="00000000" w:usb2="00000000"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Pr="00052655" w:rsidRDefault="001E441B"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441B" w:rsidRPr="003B1648" w:rsidRDefault="001E441B"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0D3F0A">
                            <w:rPr>
                              <w:noProof/>
                              <w:sz w:val="16"/>
                              <w:szCs w:val="16"/>
                            </w:rPr>
                            <w:t>14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1"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1E441B" w:rsidRPr="003B1648" w:rsidRDefault="001E441B"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0D3F0A">
                      <w:rPr>
                        <w:noProof/>
                        <w:sz w:val="16"/>
                        <w:szCs w:val="16"/>
                      </w:rPr>
                      <w:t>14</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0A5" w:rsidRDefault="00CD30A5" w:rsidP="006312E0">
      <w:pPr>
        <w:spacing w:line="240" w:lineRule="auto"/>
      </w:pPr>
    </w:p>
  </w:footnote>
  <w:footnote w:type="continuationSeparator" w:id="0">
    <w:p w:rsidR="00CD30A5" w:rsidRDefault="00CD30A5"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Pr="001F1B9C" w:rsidRDefault="001E441B"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Default="001E441B"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1F65709"/>
    <w:multiLevelType w:val="hybridMultilevel"/>
    <w:tmpl w:val="9D62378E"/>
    <w:lvl w:ilvl="0" w:tplc="7ABC1BC2">
      <w:start w:val="3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068D7830"/>
    <w:multiLevelType w:val="hybridMultilevel"/>
    <w:tmpl w:val="14FA0052"/>
    <w:lvl w:ilvl="0" w:tplc="45261252">
      <w:start w:val="30"/>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F4D23B0"/>
    <w:multiLevelType w:val="hybridMultilevel"/>
    <w:tmpl w:val="846C8DF4"/>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6">
    <w:nsid w:val="15E40758"/>
    <w:multiLevelType w:val="hybridMultilevel"/>
    <w:tmpl w:val="2B1890D4"/>
    <w:lvl w:ilvl="0" w:tplc="06B2341A">
      <w:start w:val="30"/>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F96623E"/>
    <w:multiLevelType w:val="hybridMultilevel"/>
    <w:tmpl w:val="55C8399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7A80646"/>
    <w:multiLevelType w:val="multilevel"/>
    <w:tmpl w:val="AF4EC532"/>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5">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8">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nsid w:val="43CF1E39"/>
    <w:multiLevelType w:val="hybridMultilevel"/>
    <w:tmpl w:val="DB52877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3">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692B7227"/>
    <w:multiLevelType w:val="hybridMultilevel"/>
    <w:tmpl w:val="EE827086"/>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1691BB8"/>
    <w:multiLevelType w:val="hybridMultilevel"/>
    <w:tmpl w:val="4B94E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0"/>
  </w:num>
  <w:num w:numId="13">
    <w:abstractNumId w:val="14"/>
  </w:num>
  <w:num w:numId="14">
    <w:abstractNumId w:val="23"/>
  </w:num>
  <w:num w:numId="15">
    <w:abstractNumId w:val="22"/>
  </w:num>
  <w:num w:numId="16">
    <w:abstractNumId w:val="18"/>
  </w:num>
  <w:num w:numId="17">
    <w:abstractNumId w:val="12"/>
  </w:num>
  <w:num w:numId="18">
    <w:abstractNumId w:val="33"/>
  </w:num>
  <w:num w:numId="19">
    <w:abstractNumId w:val="25"/>
  </w:num>
  <w:num w:numId="20">
    <w:abstractNumId w:val="34"/>
  </w:num>
  <w:num w:numId="21">
    <w:abstractNumId w:val="38"/>
  </w:num>
  <w:num w:numId="22">
    <w:abstractNumId w:val="19"/>
  </w:num>
  <w:num w:numId="23">
    <w:abstractNumId w:val="31"/>
  </w:num>
  <w:num w:numId="24">
    <w:abstractNumId w:val="28"/>
  </w:num>
  <w:num w:numId="25">
    <w:abstractNumId w:val="20"/>
  </w:num>
  <w:num w:numId="26">
    <w:abstractNumId w:val="26"/>
  </w:num>
  <w:num w:numId="27">
    <w:abstractNumId w:val="24"/>
  </w:num>
  <w:num w:numId="28">
    <w:abstractNumId w:val="32"/>
  </w:num>
  <w:num w:numId="29">
    <w:abstractNumId w:val="27"/>
  </w:num>
  <w:num w:numId="30">
    <w:abstractNumId w:val="15"/>
  </w:num>
  <w:num w:numId="31">
    <w:abstractNumId w:val="37"/>
  </w:num>
  <w:num w:numId="32">
    <w:abstractNumId w:val="35"/>
  </w:num>
  <w:num w:numId="33">
    <w:abstractNumId w:val="36"/>
  </w:num>
  <w:num w:numId="34">
    <w:abstractNumId w:val="29"/>
  </w:num>
  <w:num w:numId="35">
    <w:abstractNumId w:val="16"/>
  </w:num>
  <w:num w:numId="36">
    <w:abstractNumId w:val="11"/>
  </w:num>
  <w:num w:numId="37">
    <w:abstractNumId w:val="21"/>
  </w:num>
  <w:num w:numId="38">
    <w:abstractNumId w:val="10"/>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A34"/>
    <w:rsid w:val="00003CF0"/>
    <w:rsid w:val="00035727"/>
    <w:rsid w:val="00052655"/>
    <w:rsid w:val="00095C44"/>
    <w:rsid w:val="000B2829"/>
    <w:rsid w:val="000D3F0A"/>
    <w:rsid w:val="000E29F5"/>
    <w:rsid w:val="000F013A"/>
    <w:rsid w:val="000F3789"/>
    <w:rsid w:val="001110C6"/>
    <w:rsid w:val="00112357"/>
    <w:rsid w:val="001215C7"/>
    <w:rsid w:val="001222CB"/>
    <w:rsid w:val="0015023D"/>
    <w:rsid w:val="00170D9E"/>
    <w:rsid w:val="00176DF1"/>
    <w:rsid w:val="001B0F1A"/>
    <w:rsid w:val="001C4B4E"/>
    <w:rsid w:val="001D3F45"/>
    <w:rsid w:val="001E0286"/>
    <w:rsid w:val="001E441B"/>
    <w:rsid w:val="001F0F2A"/>
    <w:rsid w:val="001F1B9C"/>
    <w:rsid w:val="0021211B"/>
    <w:rsid w:val="00220F0E"/>
    <w:rsid w:val="002502B0"/>
    <w:rsid w:val="00272FC3"/>
    <w:rsid w:val="00274AAC"/>
    <w:rsid w:val="00296E81"/>
    <w:rsid w:val="00296FDD"/>
    <w:rsid w:val="00297EBE"/>
    <w:rsid w:val="002A0932"/>
    <w:rsid w:val="002A0B71"/>
    <w:rsid w:val="002B0461"/>
    <w:rsid w:val="002C4078"/>
    <w:rsid w:val="002E2E97"/>
    <w:rsid w:val="002E4F2E"/>
    <w:rsid w:val="002E6C41"/>
    <w:rsid w:val="002F02E5"/>
    <w:rsid w:val="003010C0"/>
    <w:rsid w:val="00314D27"/>
    <w:rsid w:val="0033009B"/>
    <w:rsid w:val="00332F49"/>
    <w:rsid w:val="00336E06"/>
    <w:rsid w:val="0035743C"/>
    <w:rsid w:val="003653F6"/>
    <w:rsid w:val="00380DCC"/>
    <w:rsid w:val="003838FC"/>
    <w:rsid w:val="003916E7"/>
    <w:rsid w:val="003A7EA8"/>
    <w:rsid w:val="003B1648"/>
    <w:rsid w:val="003B66F4"/>
    <w:rsid w:val="003C1422"/>
    <w:rsid w:val="003D03CB"/>
    <w:rsid w:val="003D4775"/>
    <w:rsid w:val="003E14BF"/>
    <w:rsid w:val="00407C2E"/>
    <w:rsid w:val="004144A2"/>
    <w:rsid w:val="00416C9D"/>
    <w:rsid w:val="004202F9"/>
    <w:rsid w:val="0042274F"/>
    <w:rsid w:val="00462CB2"/>
    <w:rsid w:val="004A28AA"/>
    <w:rsid w:val="004D7D20"/>
    <w:rsid w:val="004F7B96"/>
    <w:rsid w:val="00511D21"/>
    <w:rsid w:val="00520CA3"/>
    <w:rsid w:val="00530949"/>
    <w:rsid w:val="0053118D"/>
    <w:rsid w:val="00541D0F"/>
    <w:rsid w:val="005479A4"/>
    <w:rsid w:val="00552732"/>
    <w:rsid w:val="00556E27"/>
    <w:rsid w:val="005B5FF7"/>
    <w:rsid w:val="005B7D4A"/>
    <w:rsid w:val="005E3C39"/>
    <w:rsid w:val="005F7206"/>
    <w:rsid w:val="00617613"/>
    <w:rsid w:val="006254BF"/>
    <w:rsid w:val="00630349"/>
    <w:rsid w:val="006312CC"/>
    <w:rsid w:val="006312E0"/>
    <w:rsid w:val="0064284F"/>
    <w:rsid w:val="0065257C"/>
    <w:rsid w:val="006542BD"/>
    <w:rsid w:val="006636D5"/>
    <w:rsid w:val="00683799"/>
    <w:rsid w:val="0069632F"/>
    <w:rsid w:val="00696374"/>
    <w:rsid w:val="006B0C5B"/>
    <w:rsid w:val="006D6738"/>
    <w:rsid w:val="006E46AC"/>
    <w:rsid w:val="006F7567"/>
    <w:rsid w:val="007050ED"/>
    <w:rsid w:val="00720853"/>
    <w:rsid w:val="00730698"/>
    <w:rsid w:val="00761683"/>
    <w:rsid w:val="00796682"/>
    <w:rsid w:val="007A2FDA"/>
    <w:rsid w:val="007B4AC6"/>
    <w:rsid w:val="007D6F67"/>
    <w:rsid w:val="007E6849"/>
    <w:rsid w:val="00800BF2"/>
    <w:rsid w:val="00817E4E"/>
    <w:rsid w:val="00841875"/>
    <w:rsid w:val="00864A34"/>
    <w:rsid w:val="00871EEF"/>
    <w:rsid w:val="008B6910"/>
    <w:rsid w:val="008D3A9F"/>
    <w:rsid w:val="008D61F6"/>
    <w:rsid w:val="008E3B88"/>
    <w:rsid w:val="00901AFC"/>
    <w:rsid w:val="009161C4"/>
    <w:rsid w:val="00932C5C"/>
    <w:rsid w:val="009546FD"/>
    <w:rsid w:val="009577BF"/>
    <w:rsid w:val="009B0030"/>
    <w:rsid w:val="009B18B4"/>
    <w:rsid w:val="009C5D48"/>
    <w:rsid w:val="009C6BDF"/>
    <w:rsid w:val="009D5780"/>
    <w:rsid w:val="009D79DF"/>
    <w:rsid w:val="009F2467"/>
    <w:rsid w:val="009F5BCC"/>
    <w:rsid w:val="009F5D83"/>
    <w:rsid w:val="00A00AD7"/>
    <w:rsid w:val="00A02C21"/>
    <w:rsid w:val="00A02D37"/>
    <w:rsid w:val="00A368BB"/>
    <w:rsid w:val="00A373F2"/>
    <w:rsid w:val="00A54C2F"/>
    <w:rsid w:val="00A65413"/>
    <w:rsid w:val="00A82729"/>
    <w:rsid w:val="00AA10D7"/>
    <w:rsid w:val="00AD3C46"/>
    <w:rsid w:val="00AD71B9"/>
    <w:rsid w:val="00AD75BB"/>
    <w:rsid w:val="00AF5739"/>
    <w:rsid w:val="00AF78B9"/>
    <w:rsid w:val="00B001E3"/>
    <w:rsid w:val="00B14BA4"/>
    <w:rsid w:val="00B25861"/>
    <w:rsid w:val="00B25A50"/>
    <w:rsid w:val="00B25DB1"/>
    <w:rsid w:val="00B642A4"/>
    <w:rsid w:val="00B6492C"/>
    <w:rsid w:val="00B664C3"/>
    <w:rsid w:val="00B807BC"/>
    <w:rsid w:val="00B81287"/>
    <w:rsid w:val="00B8437A"/>
    <w:rsid w:val="00B92F01"/>
    <w:rsid w:val="00B97C3D"/>
    <w:rsid w:val="00BA59FD"/>
    <w:rsid w:val="00BD2F69"/>
    <w:rsid w:val="00BD523F"/>
    <w:rsid w:val="00BF2D5F"/>
    <w:rsid w:val="00C30550"/>
    <w:rsid w:val="00C6727C"/>
    <w:rsid w:val="00C729A4"/>
    <w:rsid w:val="00C73669"/>
    <w:rsid w:val="00C74878"/>
    <w:rsid w:val="00C824E0"/>
    <w:rsid w:val="00CA541A"/>
    <w:rsid w:val="00CA778F"/>
    <w:rsid w:val="00CA7D54"/>
    <w:rsid w:val="00CA7E54"/>
    <w:rsid w:val="00CB44E0"/>
    <w:rsid w:val="00CC7BBA"/>
    <w:rsid w:val="00CD30A5"/>
    <w:rsid w:val="00CD3C7E"/>
    <w:rsid w:val="00CF618D"/>
    <w:rsid w:val="00D13744"/>
    <w:rsid w:val="00D22D1B"/>
    <w:rsid w:val="00D37E22"/>
    <w:rsid w:val="00D6683F"/>
    <w:rsid w:val="00D77EF2"/>
    <w:rsid w:val="00D91E17"/>
    <w:rsid w:val="00DA4F15"/>
    <w:rsid w:val="00DA68B5"/>
    <w:rsid w:val="00DD41BF"/>
    <w:rsid w:val="00DE242C"/>
    <w:rsid w:val="00DF0F9B"/>
    <w:rsid w:val="00DF3C0F"/>
    <w:rsid w:val="00DF6AAA"/>
    <w:rsid w:val="00E07490"/>
    <w:rsid w:val="00E36012"/>
    <w:rsid w:val="00E43329"/>
    <w:rsid w:val="00E70227"/>
    <w:rsid w:val="00E803BB"/>
    <w:rsid w:val="00E92FC0"/>
    <w:rsid w:val="00E9787C"/>
    <w:rsid w:val="00EC268E"/>
    <w:rsid w:val="00ED6401"/>
    <w:rsid w:val="00EE7C66"/>
    <w:rsid w:val="00EF4B39"/>
    <w:rsid w:val="00F002B5"/>
    <w:rsid w:val="00F11518"/>
    <w:rsid w:val="00F31AD7"/>
    <w:rsid w:val="00F33235"/>
    <w:rsid w:val="00F36316"/>
    <w:rsid w:val="00F4241A"/>
    <w:rsid w:val="00F60A34"/>
    <w:rsid w:val="00F825B4"/>
    <w:rsid w:val="00F82F2A"/>
    <w:rsid w:val="00F97575"/>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paragraph" w:styleId="Listenabsatz">
    <w:name w:val="List Paragraph"/>
    <w:basedOn w:val="Standard"/>
    <w:uiPriority w:val="34"/>
    <w:semiHidden/>
    <w:qFormat/>
    <w:rsid w:val="0035743C"/>
    <w:pPr>
      <w:ind w:left="720"/>
      <w:contextualSpacing/>
    </w:pPr>
  </w:style>
  <w:style w:type="character" w:styleId="Kommentarzeichen">
    <w:name w:val="annotation reference"/>
    <w:basedOn w:val="Absatz-Standardschriftart"/>
    <w:uiPriority w:val="99"/>
    <w:semiHidden/>
    <w:unhideWhenUsed/>
    <w:rsid w:val="0035743C"/>
    <w:rPr>
      <w:sz w:val="16"/>
      <w:szCs w:val="16"/>
    </w:rPr>
  </w:style>
  <w:style w:type="paragraph" w:styleId="Kommentartext">
    <w:name w:val="annotation text"/>
    <w:basedOn w:val="Standard"/>
    <w:link w:val="KommentartextZchn"/>
    <w:uiPriority w:val="99"/>
    <w:semiHidden/>
    <w:unhideWhenUsed/>
    <w:rsid w:val="0035743C"/>
    <w:pPr>
      <w:spacing w:line="240" w:lineRule="auto"/>
    </w:pPr>
    <w:rPr>
      <w:sz w:val="20"/>
    </w:rPr>
  </w:style>
  <w:style w:type="character" w:customStyle="1" w:styleId="KommentartextZchn">
    <w:name w:val="Kommentartext Zchn"/>
    <w:basedOn w:val="Absatz-Standardschriftart"/>
    <w:link w:val="Kommentartext"/>
    <w:uiPriority w:val="99"/>
    <w:semiHidden/>
    <w:rsid w:val="0035743C"/>
    <w:rPr>
      <w:lang w:eastAsia="en-US"/>
    </w:rPr>
  </w:style>
  <w:style w:type="paragraph" w:styleId="Kommentarthema">
    <w:name w:val="annotation subject"/>
    <w:basedOn w:val="Kommentartext"/>
    <w:next w:val="Kommentartext"/>
    <w:link w:val="KommentarthemaZchn"/>
    <w:uiPriority w:val="99"/>
    <w:semiHidden/>
    <w:unhideWhenUsed/>
    <w:rsid w:val="0035743C"/>
    <w:rPr>
      <w:b/>
      <w:bCs/>
    </w:rPr>
  </w:style>
  <w:style w:type="character" w:customStyle="1" w:styleId="KommentarthemaZchn">
    <w:name w:val="Kommentarthema Zchn"/>
    <w:basedOn w:val="KommentartextZchn"/>
    <w:link w:val="Kommentarthema"/>
    <w:uiPriority w:val="99"/>
    <w:semiHidden/>
    <w:rsid w:val="0035743C"/>
    <w:rPr>
      <w:b/>
      <w:bCs/>
      <w:lang w:eastAsia="en-US"/>
    </w:rPr>
  </w:style>
  <w:style w:type="character" w:customStyle="1" w:styleId="fn">
    <w:name w:val="fn"/>
    <w:basedOn w:val="Absatz-Standardschriftart"/>
    <w:rsid w:val="003C14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paragraph" w:styleId="Listenabsatz">
    <w:name w:val="List Paragraph"/>
    <w:basedOn w:val="Standard"/>
    <w:uiPriority w:val="34"/>
    <w:semiHidden/>
    <w:qFormat/>
    <w:rsid w:val="0035743C"/>
    <w:pPr>
      <w:ind w:left="720"/>
      <w:contextualSpacing/>
    </w:pPr>
  </w:style>
  <w:style w:type="character" w:styleId="Kommentarzeichen">
    <w:name w:val="annotation reference"/>
    <w:basedOn w:val="Absatz-Standardschriftart"/>
    <w:uiPriority w:val="99"/>
    <w:semiHidden/>
    <w:unhideWhenUsed/>
    <w:rsid w:val="0035743C"/>
    <w:rPr>
      <w:sz w:val="16"/>
      <w:szCs w:val="16"/>
    </w:rPr>
  </w:style>
  <w:style w:type="paragraph" w:styleId="Kommentartext">
    <w:name w:val="annotation text"/>
    <w:basedOn w:val="Standard"/>
    <w:link w:val="KommentartextZchn"/>
    <w:uiPriority w:val="99"/>
    <w:semiHidden/>
    <w:unhideWhenUsed/>
    <w:rsid w:val="0035743C"/>
    <w:pPr>
      <w:spacing w:line="240" w:lineRule="auto"/>
    </w:pPr>
    <w:rPr>
      <w:sz w:val="20"/>
    </w:rPr>
  </w:style>
  <w:style w:type="character" w:customStyle="1" w:styleId="KommentartextZchn">
    <w:name w:val="Kommentartext Zchn"/>
    <w:basedOn w:val="Absatz-Standardschriftart"/>
    <w:link w:val="Kommentartext"/>
    <w:uiPriority w:val="99"/>
    <w:semiHidden/>
    <w:rsid w:val="0035743C"/>
    <w:rPr>
      <w:lang w:eastAsia="en-US"/>
    </w:rPr>
  </w:style>
  <w:style w:type="paragraph" w:styleId="Kommentarthema">
    <w:name w:val="annotation subject"/>
    <w:basedOn w:val="Kommentartext"/>
    <w:next w:val="Kommentartext"/>
    <w:link w:val="KommentarthemaZchn"/>
    <w:uiPriority w:val="99"/>
    <w:semiHidden/>
    <w:unhideWhenUsed/>
    <w:rsid w:val="0035743C"/>
    <w:rPr>
      <w:b/>
      <w:bCs/>
    </w:rPr>
  </w:style>
  <w:style w:type="character" w:customStyle="1" w:styleId="KommentarthemaZchn">
    <w:name w:val="Kommentarthema Zchn"/>
    <w:basedOn w:val="KommentartextZchn"/>
    <w:link w:val="Kommentarthema"/>
    <w:uiPriority w:val="99"/>
    <w:semiHidden/>
    <w:rsid w:val="0035743C"/>
    <w:rPr>
      <w:b/>
      <w:bCs/>
      <w:lang w:eastAsia="en-US"/>
    </w:rPr>
  </w:style>
  <w:style w:type="character" w:customStyle="1" w:styleId="fn">
    <w:name w:val="fn"/>
    <w:basedOn w:val="Absatz-Standardschriftart"/>
    <w:rsid w:val="003C1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Stefan%20Johner\Dropbox\BFH\de_Skript-Bericht_mit_Titelbil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5EE33-F769-4C88-923D-9B0764ADF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14</Pages>
  <Words>1060</Words>
  <Characters>6679</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7724</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Johner</dc:creator>
  <cp:lastModifiedBy>Stefan Johner</cp:lastModifiedBy>
  <cp:revision>37</cp:revision>
  <cp:lastPrinted>2013-07-05T08:55:00Z</cp:lastPrinted>
  <dcterms:created xsi:type="dcterms:W3CDTF">2014-10-10T05:37:00Z</dcterms:created>
  <dcterms:modified xsi:type="dcterms:W3CDTF">2014-10-16T10:44:00Z</dcterms:modified>
</cp:coreProperties>
</file>